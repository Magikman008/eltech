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5A6136" w:rsidRPr="00164E0A" w14:paraId="44799D81" w14:textId="77777777" w:rsidTr="00563D67">
        <w:trPr>
          <w:trHeight w:val="1927"/>
        </w:trPr>
        <w:tc>
          <w:tcPr>
            <w:tcW w:w="1389" w:type="dxa"/>
          </w:tcPr>
          <w:p w14:paraId="255E1FF2" w14:textId="77777777" w:rsidR="005A6136" w:rsidRPr="00164E0A" w:rsidRDefault="005A6136" w:rsidP="00C11F36">
            <w:pPr>
              <w:rPr>
                <w:b/>
              </w:rPr>
            </w:pPr>
            <w:r w:rsidRPr="00164E0A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9B0EAB2" wp14:editId="1328A36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87" w:type="dxa"/>
          </w:tcPr>
          <w:p w14:paraId="26FC4615" w14:textId="77777777" w:rsidR="005A6136" w:rsidRPr="00164E0A" w:rsidRDefault="005A6136" w:rsidP="00C11F36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164E0A">
              <w:rPr>
                <w:b/>
              </w:rPr>
              <w:t>Российской Федерации</w:t>
            </w:r>
          </w:p>
          <w:p w14:paraId="37194BD3" w14:textId="77777777" w:rsidR="005A6136" w:rsidRPr="00164E0A" w:rsidRDefault="005A6136" w:rsidP="00C11F36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07EC055" w14:textId="77777777" w:rsidR="005A6136" w:rsidRPr="00164E0A" w:rsidRDefault="005A6136" w:rsidP="00C11F36">
            <w:pPr>
              <w:jc w:val="center"/>
              <w:rPr>
                <w:b/>
              </w:rPr>
            </w:pPr>
            <w:r w:rsidRPr="00164E0A">
              <w:rPr>
                <w:b/>
              </w:rPr>
              <w:t>высшего образования</w:t>
            </w:r>
          </w:p>
          <w:p w14:paraId="79A55F2E" w14:textId="77777777" w:rsidR="005A6136" w:rsidRPr="00164E0A" w:rsidRDefault="005A6136" w:rsidP="00C11F36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«Московский государственный технический университет</w:t>
            </w:r>
          </w:p>
          <w:p w14:paraId="584173E7" w14:textId="77777777" w:rsidR="005A6136" w:rsidRPr="00164E0A" w:rsidRDefault="005A6136" w:rsidP="00C11F36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имени Н.Э. Баумана</w:t>
            </w:r>
          </w:p>
          <w:p w14:paraId="62083910" w14:textId="77777777" w:rsidR="005A6136" w:rsidRPr="00164E0A" w:rsidRDefault="005A6136" w:rsidP="00C11F36">
            <w:pPr>
              <w:jc w:val="center"/>
              <w:rPr>
                <w:b/>
              </w:rPr>
            </w:pPr>
            <w:r w:rsidRPr="00164E0A">
              <w:rPr>
                <w:b/>
              </w:rPr>
              <w:t>(национальный исследовательский университет)»</w:t>
            </w:r>
          </w:p>
          <w:p w14:paraId="7081F3F9" w14:textId="77777777" w:rsidR="005A6136" w:rsidRPr="00164E0A" w:rsidRDefault="005A6136" w:rsidP="00C11F36">
            <w:pPr>
              <w:jc w:val="center"/>
              <w:rPr>
                <w:b/>
              </w:rPr>
            </w:pPr>
            <w:r w:rsidRPr="00164E0A">
              <w:rPr>
                <w:b/>
              </w:rPr>
              <w:t>(МГТУ им. Н.Э. Баумана)</w:t>
            </w:r>
          </w:p>
        </w:tc>
      </w:tr>
    </w:tbl>
    <w:p w14:paraId="089C360F" w14:textId="77777777" w:rsidR="005A6136" w:rsidRPr="00DF0A70" w:rsidRDefault="005A6136" w:rsidP="005A6136">
      <w:pPr>
        <w:pBdr>
          <w:bottom w:val="thinThickSmallGap" w:sz="24" w:space="1" w:color="auto"/>
        </w:pBdr>
        <w:jc w:val="center"/>
        <w:rPr>
          <w:b/>
          <w:sz w:val="16"/>
          <w:szCs w:val="16"/>
        </w:rPr>
      </w:pPr>
    </w:p>
    <w:p w14:paraId="6BD288E8" w14:textId="77777777" w:rsidR="005A6136" w:rsidRPr="00164E0A" w:rsidRDefault="005A6136" w:rsidP="005A6136">
      <w:pPr>
        <w:rPr>
          <w:b/>
        </w:rPr>
      </w:pPr>
    </w:p>
    <w:p w14:paraId="06DB139C" w14:textId="77777777" w:rsidR="005A6136" w:rsidRDefault="005A6136" w:rsidP="005A6136">
      <w:pPr>
        <w:jc w:val="center"/>
        <w:rPr>
          <w:i/>
          <w:sz w:val="28"/>
          <w:szCs w:val="28"/>
        </w:rPr>
      </w:pPr>
    </w:p>
    <w:p w14:paraId="1D8C0DBB" w14:textId="77777777" w:rsidR="005A6136" w:rsidRPr="00BD593F" w:rsidRDefault="005A6136" w:rsidP="005A6136">
      <w:pPr>
        <w:jc w:val="center"/>
        <w:rPr>
          <w:i/>
          <w:sz w:val="28"/>
          <w:szCs w:val="28"/>
        </w:rPr>
      </w:pPr>
    </w:p>
    <w:p w14:paraId="20F79268" w14:textId="77777777" w:rsidR="005A6136" w:rsidRDefault="005A6136" w:rsidP="00563D67">
      <w:pPr>
        <w:jc w:val="center"/>
        <w:rPr>
          <w:sz w:val="28"/>
          <w:szCs w:val="28"/>
        </w:rPr>
      </w:pPr>
      <w:r w:rsidRPr="005A6136">
        <w:rPr>
          <w:sz w:val="28"/>
          <w:szCs w:val="28"/>
        </w:rPr>
        <w:t>Факультет «Информатика и системы управления»</w:t>
      </w:r>
    </w:p>
    <w:p w14:paraId="54B86098" w14:textId="77777777" w:rsidR="005A6136" w:rsidRDefault="005A6136" w:rsidP="005A6136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Pr="005A6136">
        <w:rPr>
          <w:sz w:val="28"/>
          <w:szCs w:val="28"/>
        </w:rPr>
        <w:t>Программное обеспечение ЭВМ и информационные технологии</w:t>
      </w:r>
      <w:r>
        <w:rPr>
          <w:sz w:val="28"/>
          <w:szCs w:val="28"/>
        </w:rPr>
        <w:t>»</w:t>
      </w:r>
    </w:p>
    <w:p w14:paraId="405E85A1" w14:textId="77777777" w:rsidR="005A6136" w:rsidRDefault="005A6136" w:rsidP="005A6136">
      <w:pPr>
        <w:rPr>
          <w:i/>
        </w:rPr>
      </w:pPr>
    </w:p>
    <w:p w14:paraId="0539463C" w14:textId="77777777" w:rsidR="005A6136" w:rsidRDefault="005A6136" w:rsidP="005A6136">
      <w:pPr>
        <w:rPr>
          <w:i/>
        </w:rPr>
      </w:pPr>
    </w:p>
    <w:p w14:paraId="01482FFC" w14:textId="77777777" w:rsidR="005A6136" w:rsidRPr="00BF5D47" w:rsidRDefault="005A6136" w:rsidP="005A6136">
      <w:pPr>
        <w:rPr>
          <w:i/>
        </w:rPr>
      </w:pPr>
    </w:p>
    <w:p w14:paraId="49659543" w14:textId="77777777" w:rsidR="005A6136" w:rsidRPr="00164E0A" w:rsidRDefault="005A6136" w:rsidP="005A6136">
      <w:pPr>
        <w:rPr>
          <w:i/>
        </w:rPr>
      </w:pPr>
    </w:p>
    <w:p w14:paraId="591C0674" w14:textId="7A29A460" w:rsidR="005A6136" w:rsidRPr="00FF7C7C" w:rsidRDefault="005A6136" w:rsidP="005A6136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 xml:space="preserve">ОТЧЁТ ПО </w:t>
      </w:r>
      <w:r w:rsidR="004C7E3D">
        <w:rPr>
          <w:b/>
          <w:bCs/>
          <w:sz w:val="36"/>
          <w:szCs w:val="28"/>
          <w:lang w:eastAsia="ar-SA"/>
        </w:rPr>
        <w:t>ЛАБОРАТОРНОЙ РАБОТЕ</w:t>
      </w:r>
      <w:r w:rsidR="00EE7726" w:rsidRPr="00EE7726">
        <w:rPr>
          <w:b/>
          <w:bCs/>
          <w:sz w:val="36"/>
          <w:szCs w:val="28"/>
          <w:lang w:eastAsia="ar-SA"/>
        </w:rPr>
        <w:t xml:space="preserve"> </w:t>
      </w:r>
      <w:r w:rsidR="00EE7726">
        <w:rPr>
          <w:b/>
          <w:bCs/>
          <w:sz w:val="36"/>
          <w:szCs w:val="28"/>
          <w:lang w:eastAsia="ar-SA"/>
        </w:rPr>
        <w:t>№</w:t>
      </w:r>
      <w:r w:rsidR="00FF7C7C" w:rsidRPr="00FF7C7C">
        <w:rPr>
          <w:b/>
          <w:bCs/>
          <w:sz w:val="36"/>
          <w:szCs w:val="28"/>
          <w:lang w:eastAsia="ar-SA"/>
        </w:rPr>
        <w:t>1</w:t>
      </w:r>
    </w:p>
    <w:p w14:paraId="233070A6" w14:textId="22EDE160" w:rsidR="00EE7726" w:rsidRPr="00635104" w:rsidRDefault="00EE7726" w:rsidP="00635104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«</w:t>
      </w:r>
      <w:r w:rsidR="00F1548B" w:rsidRPr="00F1548B">
        <w:rPr>
          <w:b/>
          <w:bCs/>
          <w:sz w:val="36"/>
          <w:szCs w:val="28"/>
          <w:lang w:eastAsia="ar-SA"/>
        </w:rPr>
        <w:t xml:space="preserve">ИССЛЕДОВАНИЕ </w:t>
      </w:r>
      <w:r w:rsidR="00635104">
        <w:rPr>
          <w:b/>
          <w:bCs/>
          <w:sz w:val="36"/>
          <w:szCs w:val="28"/>
          <w:lang w:eastAsia="ar-SA"/>
        </w:rPr>
        <w:t>ВАХ</w:t>
      </w:r>
      <w:r w:rsidR="00FF7C7C" w:rsidRPr="00FF7C7C">
        <w:rPr>
          <w:b/>
          <w:bCs/>
          <w:sz w:val="36"/>
          <w:szCs w:val="28"/>
          <w:lang w:eastAsia="ar-SA"/>
        </w:rPr>
        <w:t xml:space="preserve"> </w:t>
      </w:r>
      <w:r w:rsidR="00FF7C7C">
        <w:rPr>
          <w:b/>
          <w:bCs/>
          <w:sz w:val="36"/>
          <w:szCs w:val="28"/>
          <w:lang w:eastAsia="ar-SA"/>
        </w:rPr>
        <w:t xml:space="preserve">ПОЛУПРОВОДНИКОВЫХ ДИОДОВ НА МОДЕЛИ ЛАБОРАТОРНОГО СТЕНДА В ПРОГРАММЕ </w:t>
      </w:r>
      <w:r w:rsidR="00FF7C7C">
        <w:rPr>
          <w:b/>
          <w:bCs/>
          <w:sz w:val="36"/>
          <w:szCs w:val="28"/>
          <w:lang w:val="en-US" w:eastAsia="ar-SA"/>
        </w:rPr>
        <w:t>MICROCAP</w:t>
      </w:r>
      <w:r>
        <w:rPr>
          <w:b/>
          <w:bCs/>
          <w:sz w:val="36"/>
          <w:szCs w:val="28"/>
          <w:lang w:eastAsia="ar-SA"/>
        </w:rPr>
        <w:t>»</w:t>
      </w:r>
    </w:p>
    <w:p w14:paraId="145E6859" w14:textId="77777777" w:rsidR="005A6136" w:rsidRDefault="00EE7726" w:rsidP="005A6136">
      <w:pPr>
        <w:suppressAutoHyphens/>
        <w:jc w:val="center"/>
        <w:rPr>
          <w:bCs/>
          <w:sz w:val="28"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по курсу «</w:t>
      </w:r>
      <w:r w:rsidR="00F73EF1">
        <w:rPr>
          <w:bCs/>
          <w:sz w:val="28"/>
          <w:szCs w:val="28"/>
          <w:lang w:eastAsia="ar-SA"/>
        </w:rPr>
        <w:t>Основы электроники</w:t>
      </w:r>
      <w:r>
        <w:rPr>
          <w:bCs/>
          <w:sz w:val="28"/>
          <w:szCs w:val="28"/>
          <w:lang w:eastAsia="ar-SA"/>
        </w:rPr>
        <w:t>»</w:t>
      </w:r>
    </w:p>
    <w:p w14:paraId="04D5E239" w14:textId="77777777" w:rsidR="00BF5D47" w:rsidRPr="00AF753C" w:rsidRDefault="00BF5D47" w:rsidP="005A6136">
      <w:pPr>
        <w:suppressAutoHyphens/>
        <w:jc w:val="center"/>
        <w:rPr>
          <w:bCs/>
          <w:sz w:val="28"/>
          <w:szCs w:val="28"/>
          <w:lang w:eastAsia="ar-SA"/>
        </w:rPr>
      </w:pPr>
    </w:p>
    <w:p w14:paraId="1C54478D" w14:textId="77777777" w:rsidR="00BF5D47" w:rsidRPr="00BD593F" w:rsidRDefault="00BF5D47" w:rsidP="005A6136">
      <w:pPr>
        <w:suppressAutoHyphens/>
        <w:jc w:val="center"/>
        <w:rPr>
          <w:bCs/>
          <w:sz w:val="28"/>
          <w:szCs w:val="28"/>
          <w:lang w:eastAsia="ar-SA"/>
        </w:rPr>
      </w:pPr>
    </w:p>
    <w:p w14:paraId="6849B174" w14:textId="77777777" w:rsidR="00613713" w:rsidRDefault="00613713" w:rsidP="00F73EF1">
      <w:pPr>
        <w:suppressAutoHyphens/>
        <w:rPr>
          <w:bCs/>
          <w:sz w:val="28"/>
          <w:szCs w:val="28"/>
          <w:lang w:eastAsia="ar-SA"/>
        </w:rPr>
      </w:pPr>
    </w:p>
    <w:p w14:paraId="6E29A90C" w14:textId="77777777" w:rsidR="005A6136" w:rsidRPr="00635104" w:rsidRDefault="005A6136" w:rsidP="005A6136">
      <w:pPr>
        <w:suppressAutoHyphens/>
        <w:jc w:val="center"/>
        <w:rPr>
          <w:bCs/>
          <w:sz w:val="28"/>
          <w:szCs w:val="28"/>
          <w:lang w:eastAsia="ar-SA"/>
        </w:rPr>
      </w:pPr>
    </w:p>
    <w:p w14:paraId="4F471F81" w14:textId="2704FC81" w:rsidR="005A6136" w:rsidRPr="007C2549" w:rsidRDefault="00510922" w:rsidP="005A6136">
      <w:pPr>
        <w:suppressAutoHyphens/>
        <w:rPr>
          <w:iCs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С</w:t>
      </w:r>
      <w:r w:rsidR="005A6136" w:rsidRPr="00BD593F">
        <w:rPr>
          <w:bCs/>
          <w:sz w:val="28"/>
          <w:szCs w:val="28"/>
          <w:lang w:eastAsia="ar-SA"/>
        </w:rPr>
        <w:t>тудент</w:t>
      </w:r>
      <w:r w:rsidR="005A6136">
        <w:rPr>
          <w:bCs/>
          <w:sz w:val="28"/>
          <w:szCs w:val="28"/>
          <w:lang w:eastAsia="ar-SA"/>
        </w:rPr>
        <w:t xml:space="preserve">: </w:t>
      </w:r>
      <w:r w:rsidR="00A87F1E">
        <w:rPr>
          <w:iCs/>
          <w:sz w:val="28"/>
          <w:szCs w:val="28"/>
          <w:lang w:eastAsia="ar-SA"/>
        </w:rPr>
        <w:t>Дубов Андрей Игоревич</w:t>
      </w:r>
    </w:p>
    <w:p w14:paraId="7690724C" w14:textId="77777777" w:rsidR="005A6136" w:rsidRPr="00322BAA" w:rsidRDefault="005A6136" w:rsidP="005A6136">
      <w:pPr>
        <w:suppressAutoHyphens/>
        <w:rPr>
          <w:bCs/>
          <w:i/>
          <w:szCs w:val="28"/>
          <w:lang w:eastAsia="ar-SA"/>
        </w:rPr>
      </w:pPr>
    </w:p>
    <w:p w14:paraId="1E7DD708" w14:textId="114C20F2" w:rsidR="005A6136" w:rsidRDefault="005A6136" w:rsidP="005A6136">
      <w:pPr>
        <w:suppressAutoHyphens/>
        <w:rPr>
          <w:iCs/>
          <w:sz w:val="28"/>
          <w:szCs w:val="28"/>
          <w:lang w:eastAsia="ar-SA"/>
        </w:rPr>
      </w:pPr>
      <w:r w:rsidRPr="00BD593F">
        <w:rPr>
          <w:bCs/>
          <w:sz w:val="28"/>
          <w:szCs w:val="28"/>
          <w:lang w:eastAsia="ar-SA"/>
        </w:rPr>
        <w:t>Группа</w:t>
      </w:r>
      <w:r>
        <w:rPr>
          <w:bCs/>
          <w:sz w:val="28"/>
          <w:szCs w:val="28"/>
          <w:lang w:eastAsia="ar-SA"/>
        </w:rPr>
        <w:t xml:space="preserve">: </w:t>
      </w:r>
      <w:r w:rsidRPr="00510922">
        <w:rPr>
          <w:iCs/>
          <w:sz w:val="28"/>
          <w:szCs w:val="28"/>
          <w:lang w:eastAsia="ar-SA"/>
        </w:rPr>
        <w:t>ИУ7-</w:t>
      </w:r>
      <w:r w:rsidR="004C7E3D">
        <w:rPr>
          <w:iCs/>
          <w:sz w:val="28"/>
          <w:szCs w:val="28"/>
          <w:lang w:eastAsia="ar-SA"/>
        </w:rPr>
        <w:t>3</w:t>
      </w:r>
      <w:r w:rsidR="00A87F1E">
        <w:rPr>
          <w:iCs/>
          <w:sz w:val="28"/>
          <w:szCs w:val="28"/>
          <w:lang w:eastAsia="ar-SA"/>
        </w:rPr>
        <w:t>3</w:t>
      </w:r>
      <w:r w:rsidRPr="00510922">
        <w:rPr>
          <w:iCs/>
          <w:sz w:val="28"/>
          <w:szCs w:val="28"/>
          <w:lang w:eastAsia="ar-SA"/>
        </w:rPr>
        <w:t>Б</w:t>
      </w:r>
    </w:p>
    <w:p w14:paraId="5CAF067A" w14:textId="77777777" w:rsidR="004C7E3D" w:rsidRDefault="004C7E3D" w:rsidP="005A6136">
      <w:pPr>
        <w:suppressAutoHyphens/>
        <w:rPr>
          <w:iCs/>
          <w:sz w:val="28"/>
          <w:szCs w:val="28"/>
          <w:lang w:eastAsia="ar-SA"/>
        </w:rPr>
      </w:pPr>
    </w:p>
    <w:p w14:paraId="4198557B" w14:textId="77777777" w:rsidR="004C7E3D" w:rsidRPr="007C2549" w:rsidRDefault="004C7E3D" w:rsidP="005A6136">
      <w:pPr>
        <w:suppressAutoHyphens/>
        <w:rPr>
          <w:iCs/>
          <w:sz w:val="28"/>
          <w:szCs w:val="28"/>
          <w:lang w:eastAsia="ar-SA"/>
        </w:rPr>
      </w:pPr>
    </w:p>
    <w:p w14:paraId="0C141D63" w14:textId="77777777" w:rsidR="005A6136" w:rsidRPr="00BD593F" w:rsidRDefault="005A6136" w:rsidP="005A6136">
      <w:pPr>
        <w:suppressAutoHyphens/>
        <w:jc w:val="center"/>
        <w:rPr>
          <w:bCs/>
          <w:sz w:val="28"/>
          <w:szCs w:val="28"/>
          <w:lang w:eastAsia="ar-SA"/>
        </w:rPr>
      </w:pPr>
    </w:p>
    <w:p w14:paraId="7AB8204D" w14:textId="77777777" w:rsidR="005A6136" w:rsidRPr="00BD593F" w:rsidRDefault="005A6136" w:rsidP="005A6136">
      <w:pPr>
        <w:suppressAutoHyphens/>
        <w:jc w:val="both"/>
        <w:rPr>
          <w:sz w:val="20"/>
          <w:szCs w:val="20"/>
          <w:lang w:eastAsia="ar-SA"/>
        </w:rPr>
      </w:pPr>
    </w:p>
    <w:p w14:paraId="04BC12CD" w14:textId="1B57FB84" w:rsidR="005A6136" w:rsidRPr="00BD593F" w:rsidRDefault="00510922" w:rsidP="005A6136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>Студент</w:t>
      </w:r>
      <w:r w:rsidR="005A6136">
        <w:rPr>
          <w:sz w:val="28"/>
          <w:szCs w:val="20"/>
          <w:lang w:eastAsia="ar-SA"/>
        </w:rPr>
        <w:t xml:space="preserve">  </w:t>
      </w:r>
      <w:r>
        <w:rPr>
          <w:sz w:val="28"/>
          <w:szCs w:val="20"/>
          <w:lang w:eastAsia="ar-SA"/>
        </w:rPr>
        <w:t xml:space="preserve">                                             </w:t>
      </w:r>
      <w:r w:rsidR="00682D46">
        <w:rPr>
          <w:sz w:val="28"/>
          <w:szCs w:val="20"/>
          <w:lang w:eastAsia="ar-SA"/>
        </w:rPr>
        <w:t xml:space="preserve">  __</w:t>
      </w:r>
      <w:r w:rsidR="005A6136">
        <w:rPr>
          <w:sz w:val="28"/>
          <w:szCs w:val="20"/>
          <w:lang w:eastAsia="ar-SA"/>
        </w:rPr>
        <w:t xml:space="preserve">______________ </w:t>
      </w:r>
      <w:r w:rsidR="00A87F1E">
        <w:rPr>
          <w:sz w:val="28"/>
          <w:szCs w:val="20"/>
          <w:lang w:eastAsia="ar-SA"/>
        </w:rPr>
        <w:t>Дубов</w:t>
      </w:r>
      <w:r>
        <w:rPr>
          <w:sz w:val="28"/>
          <w:szCs w:val="20"/>
          <w:lang w:eastAsia="ar-SA"/>
        </w:rPr>
        <w:t xml:space="preserve"> </w:t>
      </w:r>
      <w:r w:rsidR="00A87F1E">
        <w:rPr>
          <w:sz w:val="28"/>
          <w:szCs w:val="20"/>
          <w:lang w:eastAsia="ar-SA"/>
        </w:rPr>
        <w:t>А</w:t>
      </w:r>
      <w:r>
        <w:rPr>
          <w:sz w:val="28"/>
          <w:szCs w:val="20"/>
          <w:lang w:eastAsia="ar-SA"/>
        </w:rPr>
        <w:t xml:space="preserve">. </w:t>
      </w:r>
      <w:r w:rsidR="00A87F1E">
        <w:rPr>
          <w:sz w:val="28"/>
          <w:szCs w:val="20"/>
          <w:lang w:eastAsia="ar-SA"/>
        </w:rPr>
        <w:t>И</w:t>
      </w:r>
      <w:r>
        <w:rPr>
          <w:sz w:val="28"/>
          <w:szCs w:val="20"/>
          <w:lang w:eastAsia="ar-SA"/>
        </w:rPr>
        <w:t xml:space="preserve">. </w:t>
      </w:r>
    </w:p>
    <w:p w14:paraId="3E29FA72" w14:textId="77777777" w:rsidR="005A6136" w:rsidRDefault="00510922" w:rsidP="005A6136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="005A6136" w:rsidRPr="00BD593F">
        <w:rPr>
          <w:i/>
          <w:szCs w:val="18"/>
          <w:lang w:eastAsia="ar-SA"/>
        </w:rPr>
        <w:tab/>
      </w:r>
      <w:r w:rsidR="005A6136" w:rsidRPr="00BD593F">
        <w:rPr>
          <w:i/>
          <w:szCs w:val="18"/>
          <w:lang w:eastAsia="ar-SA"/>
        </w:rPr>
        <w:tab/>
      </w:r>
      <w:r w:rsidR="005A6136" w:rsidRPr="00BD593F">
        <w:rPr>
          <w:i/>
          <w:szCs w:val="18"/>
          <w:lang w:eastAsia="ar-SA"/>
        </w:rPr>
        <w:tab/>
      </w:r>
      <w:r w:rsidR="005A6136" w:rsidRPr="00BD593F">
        <w:rPr>
          <w:i/>
          <w:szCs w:val="18"/>
          <w:lang w:eastAsia="ar-SA"/>
        </w:rPr>
        <w:tab/>
        <w:t xml:space="preserve">     </w:t>
      </w:r>
      <w:r w:rsidR="005A6136">
        <w:rPr>
          <w:i/>
          <w:szCs w:val="18"/>
          <w:lang w:eastAsia="ar-SA"/>
        </w:rPr>
        <w:t xml:space="preserve">     </w:t>
      </w:r>
      <w:r w:rsidR="005A6136" w:rsidRPr="00BD593F">
        <w:rPr>
          <w:i/>
          <w:szCs w:val="18"/>
          <w:lang w:eastAsia="ar-SA"/>
        </w:rPr>
        <w:t xml:space="preserve">подпись, дата                </w:t>
      </w:r>
    </w:p>
    <w:p w14:paraId="6B79B530" w14:textId="77777777" w:rsidR="005A6136" w:rsidRDefault="005A6136" w:rsidP="005A6136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3728E11C" w14:textId="77777777" w:rsidR="005A6136" w:rsidRDefault="005A6136" w:rsidP="005A6136">
      <w:pPr>
        <w:suppressAutoHyphens/>
        <w:ind w:right="565"/>
        <w:rPr>
          <w:sz w:val="20"/>
          <w:szCs w:val="20"/>
          <w:lang w:eastAsia="ar-SA"/>
        </w:rPr>
      </w:pPr>
    </w:p>
    <w:p w14:paraId="3650AD97" w14:textId="77777777" w:rsidR="00CB7078" w:rsidRPr="00BD593F" w:rsidRDefault="00EE7726" w:rsidP="00CB7078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>Преподаватель</w:t>
      </w:r>
      <w:r w:rsidR="00CB7078">
        <w:rPr>
          <w:sz w:val="28"/>
          <w:szCs w:val="20"/>
          <w:lang w:eastAsia="ar-SA"/>
        </w:rPr>
        <w:t xml:space="preserve">                      </w:t>
      </w:r>
      <w:r>
        <w:rPr>
          <w:sz w:val="28"/>
          <w:szCs w:val="20"/>
          <w:lang w:eastAsia="ar-SA"/>
        </w:rPr>
        <w:t xml:space="preserve">              </w:t>
      </w:r>
      <w:r w:rsidR="00CB7078">
        <w:rPr>
          <w:sz w:val="28"/>
          <w:szCs w:val="20"/>
          <w:lang w:eastAsia="ar-SA"/>
        </w:rPr>
        <w:t xml:space="preserve"> </w:t>
      </w:r>
      <w:r w:rsidR="00682D46">
        <w:rPr>
          <w:sz w:val="28"/>
          <w:szCs w:val="20"/>
          <w:lang w:eastAsia="ar-SA"/>
        </w:rPr>
        <w:t>__</w:t>
      </w:r>
      <w:r w:rsidR="00CB7078">
        <w:rPr>
          <w:sz w:val="28"/>
          <w:szCs w:val="20"/>
          <w:lang w:eastAsia="ar-SA"/>
        </w:rPr>
        <w:t xml:space="preserve">______________ </w:t>
      </w:r>
      <w:r w:rsidR="00F73EF1">
        <w:rPr>
          <w:sz w:val="28"/>
          <w:szCs w:val="20"/>
          <w:lang w:eastAsia="ar-SA"/>
        </w:rPr>
        <w:t>Оглоблин Д. И.</w:t>
      </w:r>
      <w:r>
        <w:rPr>
          <w:sz w:val="28"/>
          <w:szCs w:val="20"/>
          <w:lang w:eastAsia="ar-SA"/>
        </w:rPr>
        <w:t xml:space="preserve"> </w:t>
      </w:r>
      <w:r w:rsidR="00CB7078">
        <w:rPr>
          <w:sz w:val="28"/>
          <w:szCs w:val="20"/>
          <w:lang w:eastAsia="ar-SA"/>
        </w:rPr>
        <w:t xml:space="preserve"> </w:t>
      </w:r>
    </w:p>
    <w:p w14:paraId="50203918" w14:textId="77777777" w:rsidR="00CB7078" w:rsidRDefault="00CB7078" w:rsidP="00CB7078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  <w:t xml:space="preserve">     </w:t>
      </w:r>
      <w:r>
        <w:rPr>
          <w:i/>
          <w:szCs w:val="18"/>
          <w:lang w:eastAsia="ar-SA"/>
        </w:rPr>
        <w:t xml:space="preserve">     </w:t>
      </w:r>
      <w:r w:rsidRPr="00BD593F">
        <w:rPr>
          <w:i/>
          <w:szCs w:val="18"/>
          <w:lang w:eastAsia="ar-SA"/>
        </w:rPr>
        <w:t xml:space="preserve">подпись, дата                </w:t>
      </w:r>
    </w:p>
    <w:p w14:paraId="7F3B333E" w14:textId="77777777" w:rsidR="00CB7078" w:rsidRDefault="00CB7078" w:rsidP="005A6136">
      <w:pPr>
        <w:suppressAutoHyphens/>
        <w:ind w:right="565"/>
        <w:rPr>
          <w:sz w:val="20"/>
          <w:szCs w:val="20"/>
          <w:lang w:eastAsia="ar-SA"/>
        </w:rPr>
      </w:pPr>
    </w:p>
    <w:p w14:paraId="1D29D673" w14:textId="77777777" w:rsidR="005A6136" w:rsidRDefault="005A6136" w:rsidP="005A6136">
      <w:pPr>
        <w:suppressAutoHyphens/>
        <w:ind w:right="565"/>
        <w:rPr>
          <w:sz w:val="20"/>
          <w:szCs w:val="20"/>
          <w:lang w:eastAsia="ar-SA"/>
        </w:rPr>
      </w:pPr>
    </w:p>
    <w:p w14:paraId="6914B63E" w14:textId="77777777" w:rsidR="005A6136" w:rsidRDefault="005A6136" w:rsidP="005A6136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5AA058C4" w14:textId="77777777" w:rsidR="005A6136" w:rsidRPr="00BD593F" w:rsidRDefault="005A6136" w:rsidP="005A6136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547A34CA" w14:textId="77777777" w:rsidR="005A6136" w:rsidRPr="00BD593F" w:rsidRDefault="005A6136" w:rsidP="005A6136">
      <w:pPr>
        <w:suppressAutoHyphens/>
        <w:jc w:val="center"/>
        <w:rPr>
          <w:i/>
          <w:szCs w:val="20"/>
          <w:lang w:eastAsia="ar-SA"/>
        </w:rPr>
      </w:pPr>
    </w:p>
    <w:p w14:paraId="6F47FE33" w14:textId="77777777" w:rsidR="005A6136" w:rsidRPr="00BD593F" w:rsidRDefault="005A6136" w:rsidP="005A6136">
      <w:pPr>
        <w:suppressAutoHyphens/>
        <w:rPr>
          <w:i/>
          <w:szCs w:val="20"/>
          <w:lang w:eastAsia="ar-SA"/>
        </w:rPr>
      </w:pPr>
      <w:r w:rsidRPr="00BD593F">
        <w:rPr>
          <w:sz w:val="28"/>
          <w:szCs w:val="28"/>
          <w:lang w:eastAsia="ar-SA"/>
        </w:rPr>
        <w:t xml:space="preserve">Оценка  __________________________________   </w:t>
      </w:r>
    </w:p>
    <w:p w14:paraId="37EFDC0B" w14:textId="77777777" w:rsidR="005A6136" w:rsidRPr="00BD593F" w:rsidRDefault="005A6136" w:rsidP="005A6136">
      <w:pPr>
        <w:suppressAutoHyphens/>
        <w:jc w:val="center"/>
        <w:rPr>
          <w:i/>
          <w:szCs w:val="20"/>
          <w:lang w:eastAsia="ar-SA"/>
        </w:rPr>
      </w:pPr>
    </w:p>
    <w:p w14:paraId="07D97308" w14:textId="77777777" w:rsidR="005A6136" w:rsidRPr="00DF0A70" w:rsidRDefault="005A6136" w:rsidP="005A6136">
      <w:pPr>
        <w:jc w:val="center"/>
        <w:rPr>
          <w:i/>
        </w:rPr>
      </w:pPr>
    </w:p>
    <w:p w14:paraId="3C1EB600" w14:textId="7A32E842" w:rsidR="00563D67" w:rsidRDefault="005A6136" w:rsidP="00856E4D">
      <w:pPr>
        <w:jc w:val="center"/>
        <w:rPr>
          <w:i/>
        </w:rPr>
      </w:pPr>
      <w:r w:rsidRPr="00164E0A">
        <w:rPr>
          <w:i/>
        </w:rPr>
        <w:t>20</w:t>
      </w:r>
      <w:r>
        <w:rPr>
          <w:i/>
        </w:rPr>
        <w:t>2</w:t>
      </w:r>
      <w:r w:rsidR="00A87F1E">
        <w:rPr>
          <w:i/>
        </w:rPr>
        <w:t>2</w:t>
      </w:r>
      <w:r w:rsidRPr="00164E0A">
        <w:rPr>
          <w:i/>
        </w:rPr>
        <w:t xml:space="preserve">  г</w:t>
      </w:r>
    </w:p>
    <w:p w14:paraId="0138EB68" w14:textId="77777777" w:rsidR="00E1205A" w:rsidRDefault="00E1205A" w:rsidP="00856E4D">
      <w:pPr>
        <w:jc w:val="center"/>
        <w:rPr>
          <w:i/>
        </w:rPr>
      </w:pPr>
    </w:p>
    <w:p w14:paraId="7FAB9A3E" w14:textId="77777777" w:rsidR="00E1205A" w:rsidRPr="00856E4D" w:rsidRDefault="00E1205A" w:rsidP="00856E4D">
      <w:pPr>
        <w:jc w:val="center"/>
        <w:rPr>
          <w:i/>
        </w:rPr>
      </w:pPr>
    </w:p>
    <w:p w14:paraId="754935D5" w14:textId="77777777" w:rsidR="006F7761" w:rsidRPr="00C650BB" w:rsidRDefault="006F7761" w:rsidP="00856E4D">
      <w:pPr>
        <w:pStyle w:val="a0"/>
        <w:ind w:firstLine="0"/>
        <w:jc w:val="center"/>
        <w:rPr>
          <w:b/>
          <w:bCs/>
        </w:rPr>
      </w:pPr>
      <w:bookmarkStart w:id="0" w:name="_Toc55305452"/>
      <w:r w:rsidRPr="00C650BB">
        <w:rPr>
          <w:b/>
          <w:bCs/>
        </w:rPr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21479441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ru-RU"/>
        </w:rPr>
      </w:sdtEndPr>
      <w:sdtContent>
        <w:p w14:paraId="14A314C2" w14:textId="77777777" w:rsidR="006F7761" w:rsidRPr="00FB1FF5" w:rsidRDefault="006F7761" w:rsidP="00357DFA">
          <w:pPr>
            <w:pStyle w:val="TOCHeading"/>
            <w:spacing w:before="0" w:line="360" w:lineRule="auto"/>
            <w:rPr>
              <w:rFonts w:ascii="Times New Roman" w:hAnsi="Times New Roman" w:cs="Times New Roman"/>
              <w:b w:val="0"/>
              <w:bCs w:val="0"/>
            </w:rPr>
          </w:pPr>
        </w:p>
        <w:p w14:paraId="31A49DEA" w14:textId="128A467D" w:rsidR="00854179" w:rsidRDefault="006F7761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15210362" w:history="1">
            <w:r w:rsidR="00854179" w:rsidRPr="00D33F77">
              <w:rPr>
                <w:rStyle w:val="Hyperlink"/>
                <w:rFonts w:eastAsiaTheme="majorEastAsia"/>
                <w:noProof/>
              </w:rPr>
              <w:t>Параметры диода</w:t>
            </w:r>
            <w:r w:rsidR="00854179">
              <w:rPr>
                <w:noProof/>
                <w:webHidden/>
              </w:rPr>
              <w:tab/>
            </w:r>
            <w:r w:rsidR="00854179">
              <w:rPr>
                <w:noProof/>
                <w:webHidden/>
              </w:rPr>
              <w:fldChar w:fldCharType="begin"/>
            </w:r>
            <w:r w:rsidR="00854179">
              <w:rPr>
                <w:noProof/>
                <w:webHidden/>
              </w:rPr>
              <w:instrText xml:space="preserve"> PAGEREF _Toc115210362 \h </w:instrText>
            </w:r>
            <w:r w:rsidR="00854179">
              <w:rPr>
                <w:noProof/>
                <w:webHidden/>
              </w:rPr>
            </w:r>
            <w:r w:rsidR="00854179">
              <w:rPr>
                <w:noProof/>
                <w:webHidden/>
              </w:rPr>
              <w:fldChar w:fldCharType="separate"/>
            </w:r>
            <w:r w:rsidR="00854179">
              <w:rPr>
                <w:noProof/>
                <w:webHidden/>
              </w:rPr>
              <w:t>2</w:t>
            </w:r>
            <w:r w:rsidR="00854179">
              <w:rPr>
                <w:noProof/>
                <w:webHidden/>
              </w:rPr>
              <w:fldChar w:fldCharType="end"/>
            </w:r>
          </w:hyperlink>
        </w:p>
        <w:p w14:paraId="134AE5D7" w14:textId="4B1A2606" w:rsidR="00854179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15210363" w:history="1">
            <w:r w:rsidR="00854179" w:rsidRPr="00D33F77">
              <w:rPr>
                <w:rStyle w:val="Hyperlink"/>
                <w:rFonts w:eastAsiaTheme="majorEastAsia"/>
                <w:noProof/>
              </w:rPr>
              <w:t xml:space="preserve">Получение ВАХ в программе </w:t>
            </w:r>
            <w:r w:rsidR="00854179" w:rsidRPr="00D33F77">
              <w:rPr>
                <w:rStyle w:val="Hyperlink"/>
                <w:rFonts w:eastAsiaTheme="majorEastAsia"/>
                <w:noProof/>
                <w:lang w:val="en-US"/>
              </w:rPr>
              <w:t>Microcap</w:t>
            </w:r>
            <w:r w:rsidR="00854179">
              <w:rPr>
                <w:noProof/>
                <w:webHidden/>
              </w:rPr>
              <w:tab/>
            </w:r>
            <w:r w:rsidR="00854179">
              <w:rPr>
                <w:noProof/>
                <w:webHidden/>
              </w:rPr>
              <w:fldChar w:fldCharType="begin"/>
            </w:r>
            <w:r w:rsidR="00854179">
              <w:rPr>
                <w:noProof/>
                <w:webHidden/>
              </w:rPr>
              <w:instrText xml:space="preserve"> PAGEREF _Toc115210363 \h </w:instrText>
            </w:r>
            <w:r w:rsidR="00854179">
              <w:rPr>
                <w:noProof/>
                <w:webHidden/>
              </w:rPr>
            </w:r>
            <w:r w:rsidR="00854179">
              <w:rPr>
                <w:noProof/>
                <w:webHidden/>
              </w:rPr>
              <w:fldChar w:fldCharType="separate"/>
            </w:r>
            <w:r w:rsidR="00854179">
              <w:rPr>
                <w:noProof/>
                <w:webHidden/>
              </w:rPr>
              <w:t>3</w:t>
            </w:r>
            <w:r w:rsidR="00854179">
              <w:rPr>
                <w:noProof/>
                <w:webHidden/>
              </w:rPr>
              <w:fldChar w:fldCharType="end"/>
            </w:r>
          </w:hyperlink>
        </w:p>
        <w:p w14:paraId="3B6015B0" w14:textId="501EE68D" w:rsidR="00854179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15210364" w:history="1">
            <w:r w:rsidR="00854179" w:rsidRPr="00D33F77">
              <w:rPr>
                <w:rStyle w:val="Hyperlink"/>
                <w:rFonts w:eastAsiaTheme="majorEastAsia"/>
                <w:noProof/>
              </w:rPr>
              <w:t xml:space="preserve">Расчёт параметров диода в программе </w:t>
            </w:r>
            <w:r w:rsidR="00854179" w:rsidRPr="00D33F77">
              <w:rPr>
                <w:rStyle w:val="Hyperlink"/>
                <w:rFonts w:eastAsiaTheme="majorEastAsia"/>
                <w:noProof/>
                <w:lang w:val="en-US"/>
              </w:rPr>
              <w:t>Mathcad</w:t>
            </w:r>
            <w:r w:rsidR="00854179">
              <w:rPr>
                <w:noProof/>
                <w:webHidden/>
              </w:rPr>
              <w:tab/>
            </w:r>
            <w:r w:rsidR="00854179">
              <w:rPr>
                <w:noProof/>
                <w:webHidden/>
              </w:rPr>
              <w:fldChar w:fldCharType="begin"/>
            </w:r>
            <w:r w:rsidR="00854179">
              <w:rPr>
                <w:noProof/>
                <w:webHidden/>
              </w:rPr>
              <w:instrText xml:space="preserve"> PAGEREF _Toc115210364 \h </w:instrText>
            </w:r>
            <w:r w:rsidR="00854179">
              <w:rPr>
                <w:noProof/>
                <w:webHidden/>
              </w:rPr>
            </w:r>
            <w:r w:rsidR="00854179">
              <w:rPr>
                <w:noProof/>
                <w:webHidden/>
              </w:rPr>
              <w:fldChar w:fldCharType="separate"/>
            </w:r>
            <w:r w:rsidR="00854179">
              <w:rPr>
                <w:noProof/>
                <w:webHidden/>
              </w:rPr>
              <w:t>5</w:t>
            </w:r>
            <w:r w:rsidR="00854179">
              <w:rPr>
                <w:noProof/>
                <w:webHidden/>
              </w:rPr>
              <w:fldChar w:fldCharType="end"/>
            </w:r>
          </w:hyperlink>
        </w:p>
        <w:p w14:paraId="07096212" w14:textId="702CDDB2" w:rsidR="006F7761" w:rsidRPr="00FB1FF5" w:rsidRDefault="006F7761" w:rsidP="00357DFA">
          <w:pPr>
            <w:spacing w:line="360" w:lineRule="auto"/>
            <w:rPr>
              <w:sz w:val="28"/>
              <w:szCs w:val="28"/>
            </w:rPr>
          </w:pPr>
          <w:r w:rsidRPr="00B27127">
            <w:rPr>
              <w:noProof/>
              <w:sz w:val="28"/>
              <w:szCs w:val="28"/>
            </w:rPr>
            <w:fldChar w:fldCharType="end"/>
          </w:r>
        </w:p>
      </w:sdtContent>
    </w:sdt>
    <w:p w14:paraId="0E040497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4B30C33C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28BEBF59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38BF780C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246D3F79" w14:textId="77777777" w:rsidR="006F7761" w:rsidRPr="00882F33" w:rsidRDefault="006F7761" w:rsidP="006F7761">
      <w:pPr>
        <w:spacing w:line="360" w:lineRule="auto"/>
        <w:rPr>
          <w:color w:val="000000" w:themeColor="text1"/>
          <w:sz w:val="28"/>
          <w:szCs w:val="28"/>
          <w:lang w:val="en-US"/>
        </w:rPr>
      </w:pPr>
    </w:p>
    <w:p w14:paraId="0E28DA01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5040120F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45019E0B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6A18E89B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58A06FA1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1DE74DDB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4DA28048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6E202D0F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636D8FA9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7D2D1FEE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472EEFFC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6EB98091" w14:textId="77777777" w:rsidR="006F7761" w:rsidRDefault="006F7761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5D863BB3" w14:textId="77777777" w:rsidR="0001494C" w:rsidRDefault="0001494C" w:rsidP="006F7761">
      <w:pPr>
        <w:spacing w:line="360" w:lineRule="auto"/>
        <w:rPr>
          <w:color w:val="000000" w:themeColor="text1"/>
          <w:sz w:val="28"/>
          <w:szCs w:val="28"/>
        </w:rPr>
      </w:pPr>
    </w:p>
    <w:p w14:paraId="01AD3A24" w14:textId="77777777" w:rsidR="00A47CED" w:rsidRDefault="00A47CED" w:rsidP="00C41CAA"/>
    <w:p w14:paraId="4FE75B93" w14:textId="5B7B9284" w:rsidR="00072040" w:rsidRDefault="00072040" w:rsidP="00072040">
      <w:pPr>
        <w:pStyle w:val="a0"/>
      </w:pPr>
      <w:r>
        <w:t xml:space="preserve"> </w:t>
      </w:r>
    </w:p>
    <w:p w14:paraId="2EB0C040" w14:textId="4DCC191D" w:rsidR="00854179" w:rsidRDefault="00854179" w:rsidP="00854179"/>
    <w:p w14:paraId="29EC3A6A" w14:textId="591B6D65" w:rsidR="00854179" w:rsidRDefault="00854179" w:rsidP="00854179"/>
    <w:p w14:paraId="0C40A93D" w14:textId="0AC0CC96" w:rsidR="00854179" w:rsidRDefault="00854179" w:rsidP="00854179"/>
    <w:p w14:paraId="21755CC7" w14:textId="77777777" w:rsidR="00854179" w:rsidRPr="00854179" w:rsidRDefault="00854179" w:rsidP="00854179"/>
    <w:p w14:paraId="5DC59051" w14:textId="4900B580" w:rsidR="00A87F1E" w:rsidRPr="00A87F1E" w:rsidRDefault="00A87F1E" w:rsidP="00A87F1E">
      <w:pPr>
        <w:pStyle w:val="Heading1"/>
      </w:pPr>
      <w:bookmarkStart w:id="1" w:name="_Toc115210362"/>
      <w:r w:rsidRPr="00A87F1E">
        <w:lastRenderedPageBreak/>
        <w:t>Параметры диода</w:t>
      </w:r>
      <w:bookmarkEnd w:id="1"/>
    </w:p>
    <w:p w14:paraId="56364407" w14:textId="7BD2B70E" w:rsidR="00A87F1E" w:rsidRDefault="00A87F1E" w:rsidP="00A87F1E">
      <w:pPr>
        <w:pStyle w:val="BodyText"/>
        <w:spacing w:before="217" w:line="362" w:lineRule="auto"/>
        <w:ind w:left="-540" w:firstLine="450"/>
      </w:pPr>
      <w:r>
        <w:t>В</w:t>
      </w:r>
      <w:r>
        <w:rPr>
          <w:spacing w:val="31"/>
        </w:rPr>
        <w:t xml:space="preserve"> </w:t>
      </w:r>
      <w:r>
        <w:t>работе</w:t>
      </w:r>
      <w:r>
        <w:rPr>
          <w:spacing w:val="31"/>
        </w:rPr>
        <w:t xml:space="preserve"> </w:t>
      </w:r>
      <w:r>
        <w:t>используется</w:t>
      </w:r>
      <w:r>
        <w:rPr>
          <w:spacing w:val="31"/>
        </w:rPr>
        <w:t xml:space="preserve"> </w:t>
      </w:r>
      <w:r>
        <w:t>вариант</w:t>
      </w:r>
      <w:r>
        <w:rPr>
          <w:spacing w:val="31"/>
        </w:rPr>
        <w:t xml:space="preserve"> </w:t>
      </w:r>
      <w:r>
        <w:t>диода</w:t>
      </w:r>
      <w:r>
        <w:rPr>
          <w:spacing w:val="31"/>
        </w:rPr>
        <w:t xml:space="preserve"> </w:t>
      </w:r>
      <w:r>
        <w:t>№55.</w:t>
      </w:r>
    </w:p>
    <w:p w14:paraId="3842B560" w14:textId="77777777" w:rsidR="00A87F1E" w:rsidRDefault="00A87F1E" w:rsidP="00A87F1E">
      <w:pPr>
        <w:pStyle w:val="BodyText"/>
        <w:keepNext/>
        <w:spacing w:before="217" w:line="362" w:lineRule="auto"/>
        <w:ind w:left="-540" w:firstLine="450"/>
      </w:pPr>
      <w:r>
        <w:rPr>
          <w:noProof/>
        </w:rPr>
        <w:drawing>
          <wp:inline distT="0" distB="0" distL="0" distR="0" wp14:anchorId="5547DB21" wp14:editId="40AE5F2C">
            <wp:extent cx="5726430" cy="51117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4" r="17415" b="76367"/>
                    <a:stretch/>
                  </pic:blipFill>
                  <pic:spPr bwMode="auto">
                    <a:xfrm>
                      <a:off x="0" y="0"/>
                      <a:ext cx="5726430" cy="51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29C19" w14:textId="594B3925" w:rsidR="00A87F1E" w:rsidRDefault="00A87F1E" w:rsidP="006E61ED">
      <w:pPr>
        <w:pStyle w:val="Caption"/>
        <w:jc w:val="center"/>
        <w:rPr>
          <w:sz w:val="20"/>
          <w:szCs w:val="20"/>
        </w:rPr>
      </w:pPr>
      <w:r w:rsidRPr="00A87F1E">
        <w:rPr>
          <w:sz w:val="20"/>
          <w:szCs w:val="20"/>
        </w:rPr>
        <w:t xml:space="preserve">Рисунок </w:t>
      </w:r>
      <w:r w:rsidRPr="00A87F1E">
        <w:rPr>
          <w:sz w:val="20"/>
          <w:szCs w:val="20"/>
        </w:rPr>
        <w:fldChar w:fldCharType="begin"/>
      </w:r>
      <w:r w:rsidRPr="00A87F1E">
        <w:rPr>
          <w:sz w:val="20"/>
          <w:szCs w:val="20"/>
        </w:rPr>
        <w:instrText xml:space="preserve"> SEQ Рисунок \* ARABIC </w:instrText>
      </w:r>
      <w:r w:rsidRPr="00A87F1E">
        <w:rPr>
          <w:sz w:val="20"/>
          <w:szCs w:val="20"/>
        </w:rPr>
        <w:fldChar w:fldCharType="separate"/>
      </w:r>
      <w:r w:rsidR="006E61ED">
        <w:rPr>
          <w:noProof/>
          <w:sz w:val="20"/>
          <w:szCs w:val="20"/>
        </w:rPr>
        <w:t>1</w:t>
      </w:r>
      <w:r w:rsidRPr="00A87F1E">
        <w:rPr>
          <w:sz w:val="20"/>
          <w:szCs w:val="20"/>
        </w:rPr>
        <w:fldChar w:fldCharType="end"/>
      </w:r>
      <w:r w:rsidRPr="00A87F1E">
        <w:rPr>
          <w:sz w:val="20"/>
          <w:szCs w:val="20"/>
        </w:rPr>
        <w:t xml:space="preserve"> Параметры диода на вкладке Text программы Microcap</w:t>
      </w:r>
    </w:p>
    <w:p w14:paraId="4B00B550" w14:textId="77777777" w:rsidR="00A87F1E" w:rsidRPr="00A87F1E" w:rsidRDefault="00A87F1E" w:rsidP="00A87F1E"/>
    <w:p w14:paraId="50344F4A" w14:textId="40CF310C" w:rsidR="00A87F1E" w:rsidRPr="00A87F1E" w:rsidRDefault="00A87F1E" w:rsidP="00A87F1E">
      <w:pPr>
        <w:pStyle w:val="Heading1"/>
      </w:pPr>
      <w:bookmarkStart w:id="2" w:name="_Toc115210363"/>
      <w:r>
        <w:t xml:space="preserve">Получение ВАХ в программе </w:t>
      </w:r>
      <w:r>
        <w:rPr>
          <w:lang w:val="en-US"/>
        </w:rPr>
        <w:t>Microcap</w:t>
      </w:r>
      <w:bookmarkEnd w:id="2"/>
    </w:p>
    <w:p w14:paraId="6233A0BE" w14:textId="2612F5C6" w:rsidR="00A87F1E" w:rsidRDefault="00A87F1E" w:rsidP="00A87F1E">
      <w:r>
        <w:t xml:space="preserve">Строим цепи: </w:t>
      </w:r>
    </w:p>
    <w:p w14:paraId="408F2FF2" w14:textId="2B935EE2" w:rsidR="00962B70" w:rsidRDefault="00233A08" w:rsidP="00854179">
      <w:pPr>
        <w:ind w:firstLine="360"/>
        <w:jc w:val="both"/>
        <w:rPr>
          <w:w w:val="95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DF59C5" wp14:editId="110C9EFA">
                <wp:simplePos x="0" y="0"/>
                <wp:positionH relativeFrom="margin">
                  <wp:align>left</wp:align>
                </wp:positionH>
                <wp:positionV relativeFrom="paragraph">
                  <wp:posOffset>108585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EDCB5" w14:textId="77777777" w:rsidR="00233A08" w:rsidRDefault="00233A08" w:rsidP="00233A08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8DCBD8" wp14:editId="7ED20FF5">
                                  <wp:extent cx="1931219" cy="1119116"/>
                                  <wp:effectExtent l="0" t="0" r="0" b="508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1219" cy="11191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05D568" w14:textId="2C94FBC3" w:rsidR="00233A08" w:rsidRDefault="00233A08" w:rsidP="006E61ED">
                            <w:pPr>
                              <w:pStyle w:val="Caption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Рисунок \* ARABIC </w:instrText>
                            </w:r>
                            <w:r w:rsidR="00000000">
                              <w:fldChar w:fldCharType="separate"/>
                            </w:r>
                            <w:r w:rsidR="006E61ED"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Цепь прямой ветви</w:t>
                            </w:r>
                          </w:p>
                          <w:p w14:paraId="71D8E5D2" w14:textId="77777777" w:rsidR="00233A08" w:rsidRDefault="00233A08" w:rsidP="00233A08">
                            <w:pPr>
                              <w:keepNext/>
                            </w:pPr>
                            <w:r w:rsidRPr="00233A08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BB18D2" wp14:editId="33B42301">
                                  <wp:extent cx="1848485" cy="1324610"/>
                                  <wp:effectExtent l="0" t="0" r="0" b="889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8485" cy="1324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F5B0D6" w14:textId="2C1FBE9E" w:rsidR="00233A08" w:rsidRPr="00A87F1E" w:rsidRDefault="00233A08" w:rsidP="006E61ED">
                            <w:pPr>
                              <w:pStyle w:val="Caption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6E61E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Цепь обратной ветви</w:t>
                            </w:r>
                          </w:p>
                          <w:p w14:paraId="17EBEBF2" w14:textId="05A33965" w:rsidR="00233A08" w:rsidRPr="00233A08" w:rsidRDefault="00233A0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DF59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8.55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" filled="f" stroked="f">
                <v:textbox style="mso-fit-shape-to-text:t">
                  <w:txbxContent>
                    <w:p w14:paraId="481EDCB5" w14:textId="77777777" w:rsidR="00233A08" w:rsidRDefault="00233A08" w:rsidP="00233A08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8DCBD8" wp14:editId="7ED20FF5">
                            <wp:extent cx="1931219" cy="1119116"/>
                            <wp:effectExtent l="0" t="0" r="0" b="508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1219" cy="11191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05D568" w14:textId="2C94FBC3" w:rsidR="00233A08" w:rsidRDefault="00233A08" w:rsidP="006E61ED">
                      <w:pPr>
                        <w:pStyle w:val="Caption"/>
                        <w:jc w:val="center"/>
                      </w:pPr>
                      <w:r>
                        <w:t xml:space="preserve">Рисунок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Рисунок \* ARABIC </w:instrText>
                      </w:r>
                      <w:r w:rsidR="00000000">
                        <w:fldChar w:fldCharType="separate"/>
                      </w:r>
                      <w:r w:rsidR="006E61ED"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Цепь прямой ветви</w:t>
                      </w:r>
                    </w:p>
                    <w:p w14:paraId="71D8E5D2" w14:textId="77777777" w:rsidR="00233A08" w:rsidRDefault="00233A08" w:rsidP="00233A08">
                      <w:pPr>
                        <w:keepNext/>
                      </w:pPr>
                      <w:r w:rsidRPr="00233A08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BBB18D2" wp14:editId="33B42301">
                            <wp:extent cx="1848485" cy="1324610"/>
                            <wp:effectExtent l="0" t="0" r="0" b="889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8485" cy="1324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F5B0D6" w14:textId="2C1FBE9E" w:rsidR="00233A08" w:rsidRPr="00A87F1E" w:rsidRDefault="00233A08" w:rsidP="006E61ED">
                      <w:pPr>
                        <w:pStyle w:val="Caption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 w:rsidR="006E61E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Цепь обратной ветви</w:t>
                      </w:r>
                    </w:p>
                    <w:p w14:paraId="17EBEBF2" w14:textId="05A33965" w:rsidR="00233A08" w:rsidRPr="00233A08" w:rsidRDefault="00233A0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2B70">
        <w:rPr>
          <w:w w:val="95"/>
        </w:rPr>
        <w:t xml:space="preserve">Амперметр будет с малым сопротивлением, а вольтметр, наоборот, с большим, а именно 1 и 5000 Ом соответственно. На схеме это </w:t>
      </w:r>
      <w:r w:rsidR="00962B70">
        <w:rPr>
          <w:w w:val="95"/>
          <w:lang w:val="en-US"/>
        </w:rPr>
        <w:t>R</w:t>
      </w:r>
      <w:r w:rsidR="00962B70" w:rsidRPr="00962B70">
        <w:rPr>
          <w:w w:val="95"/>
        </w:rPr>
        <w:t xml:space="preserve">1 </w:t>
      </w:r>
      <w:r w:rsidR="00962B70">
        <w:rPr>
          <w:w w:val="95"/>
        </w:rPr>
        <w:t xml:space="preserve">и </w:t>
      </w:r>
      <w:r w:rsidR="00962B70">
        <w:rPr>
          <w:w w:val="95"/>
          <w:lang w:val="en-US"/>
        </w:rPr>
        <w:t>R</w:t>
      </w:r>
      <w:r w:rsidR="00962B70" w:rsidRPr="00962B70">
        <w:rPr>
          <w:w w:val="95"/>
        </w:rPr>
        <w:t xml:space="preserve">2 </w:t>
      </w:r>
      <w:r w:rsidR="00962B70">
        <w:rPr>
          <w:w w:val="95"/>
        </w:rPr>
        <w:t xml:space="preserve">соответственно. </w:t>
      </w:r>
    </w:p>
    <w:p w14:paraId="4BDA10AD" w14:textId="5F3A7246" w:rsidR="00962B70" w:rsidRDefault="00962B70" w:rsidP="00854179">
      <w:pPr>
        <w:jc w:val="both"/>
        <w:rPr>
          <w:w w:val="95"/>
        </w:rPr>
      </w:pPr>
      <w:r>
        <w:rPr>
          <w:w w:val="95"/>
        </w:rPr>
        <w:t xml:space="preserve">Сопротивление диода невелико, так как диод подключен прямо, а подключенный вольтметр не создаст больших потерь. При обратном подключении сопротивления примерно схожи, поэтому ток измеряется на диоде. </w:t>
      </w:r>
      <w:r w:rsidR="00B2340D">
        <w:rPr>
          <w:w w:val="95"/>
        </w:rPr>
        <w:t xml:space="preserve">Амперметр всегда не влияет на цепь. </w:t>
      </w:r>
    </w:p>
    <w:p w14:paraId="603EDCD7" w14:textId="7FB17CD5" w:rsidR="00B2340D" w:rsidRDefault="00B2340D" w:rsidP="00854179">
      <w:pPr>
        <w:ind w:firstLine="450"/>
        <w:jc w:val="both"/>
        <w:rPr>
          <w:w w:val="95"/>
        </w:rPr>
      </w:pPr>
      <w:r>
        <w:rPr>
          <w:w w:val="95"/>
        </w:rPr>
        <w:t xml:space="preserve">Для корректного считывания данных в программе </w:t>
      </w:r>
      <w:r>
        <w:rPr>
          <w:w w:val="95"/>
          <w:lang w:val="en-US"/>
        </w:rPr>
        <w:t>Mathcad</w:t>
      </w:r>
      <w:r w:rsidRPr="00B2340D">
        <w:rPr>
          <w:w w:val="95"/>
        </w:rPr>
        <w:t xml:space="preserve">, </w:t>
      </w:r>
      <w:r>
        <w:rPr>
          <w:w w:val="95"/>
        </w:rPr>
        <w:t xml:space="preserve">требуется отключить лишние пункты и перенастроить вид чисел как это показано на рисунке 4. </w:t>
      </w:r>
    </w:p>
    <w:p w14:paraId="7FEC8E3A" w14:textId="77777777" w:rsidR="006E61ED" w:rsidRDefault="00B2340D" w:rsidP="006E61ED">
      <w:pPr>
        <w:keepNext/>
        <w:ind w:firstLine="450"/>
      </w:pPr>
      <w:r>
        <w:rPr>
          <w:noProof/>
        </w:rPr>
        <w:softHyphen/>
      </w:r>
      <w:r>
        <w:rPr>
          <w:noProof/>
        </w:rPr>
        <w:drawing>
          <wp:inline distT="0" distB="0" distL="0" distR="0" wp14:anchorId="6C2B1925" wp14:editId="2C03FA62">
            <wp:extent cx="3426203" cy="281014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177" cy="28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0094" w14:textId="1E4A23A5" w:rsidR="00B2340D" w:rsidRPr="00B2340D" w:rsidRDefault="006E61ED" w:rsidP="006E61ED">
      <w:pPr>
        <w:pStyle w:val="Caption"/>
        <w:jc w:val="center"/>
        <w:rPr>
          <w:w w:val="95"/>
        </w:rPr>
      </w:pPr>
      <w:r>
        <w:t xml:space="preserve">                                                                                              Рисунок </w:t>
      </w:r>
      <w:fldSimple w:instr=" SEQ Рисунок \* ARABIC ">
        <w:r>
          <w:rPr>
            <w:noProof/>
          </w:rPr>
          <w:t>4</w:t>
        </w:r>
      </w:fldSimple>
      <w:r>
        <w:t xml:space="preserve"> Параметры отображения</w:t>
      </w:r>
    </w:p>
    <w:p w14:paraId="62C50AB8" w14:textId="6FEF4D81" w:rsidR="00962B70" w:rsidRDefault="00B2340D" w:rsidP="00854179">
      <w:pPr>
        <w:jc w:val="both"/>
        <w:rPr>
          <w:w w:val="95"/>
        </w:rPr>
      </w:pPr>
      <w:r>
        <w:rPr>
          <w:w w:val="95"/>
        </w:rPr>
        <w:t>Показания сним</w:t>
      </w:r>
      <w:r w:rsidR="004D2D6F">
        <w:rPr>
          <w:w w:val="95"/>
        </w:rPr>
        <w:t xml:space="preserve">аются при помощи анализатора постоянного тока. В открывшемся окне требуется выставить нужные формулы, а также нажать на кнопку сохранения значений, чтобы получить на выходе таблицу. </w:t>
      </w:r>
    </w:p>
    <w:p w14:paraId="50CD8CE3" w14:textId="77777777" w:rsidR="004D2D6F" w:rsidRDefault="004D2D6F" w:rsidP="004D2D6F">
      <w:pPr>
        <w:keepNext/>
      </w:pPr>
      <w:r>
        <w:rPr>
          <w:noProof/>
        </w:rPr>
        <w:lastRenderedPageBreak/>
        <w:drawing>
          <wp:inline distT="0" distB="0" distL="0" distR="0" wp14:anchorId="0F7F415E" wp14:editId="373FCE61">
            <wp:extent cx="5317671" cy="23443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8386" cy="23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AFF6" w14:textId="7BBAC5F1" w:rsidR="004D2D6F" w:rsidRDefault="004D2D6F" w:rsidP="006E61ED">
      <w:pPr>
        <w:pStyle w:val="Caption"/>
        <w:jc w:val="center"/>
      </w:pPr>
      <w:r>
        <w:t xml:space="preserve">Рисунок </w:t>
      </w:r>
      <w:fldSimple w:instr=" SEQ Рисунок \* ARABIC ">
        <w:r w:rsidR="006E61ED">
          <w:rPr>
            <w:noProof/>
          </w:rPr>
          <w:t>5</w:t>
        </w:r>
      </w:fldSimple>
      <w:r>
        <w:t xml:space="preserve"> Параметры измерения прямой цепи</w:t>
      </w:r>
    </w:p>
    <w:p w14:paraId="34D5AA2C" w14:textId="453D5D44" w:rsidR="004D2D6F" w:rsidRPr="00D352E9" w:rsidRDefault="00D352E9" w:rsidP="004D2D6F">
      <w:pPr>
        <w:keepNext/>
        <w:rPr>
          <w:b/>
          <w:bCs/>
        </w:rPr>
      </w:pPr>
      <w:r>
        <w:rPr>
          <w:noProof/>
        </w:rPr>
        <w:drawing>
          <wp:inline distT="0" distB="0" distL="0" distR="0" wp14:anchorId="5E2FC7C7" wp14:editId="5270CB85">
            <wp:extent cx="6120130" cy="2482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7367" w14:textId="03FC625A" w:rsidR="004D2D6F" w:rsidRDefault="004D2D6F" w:rsidP="006E61ED">
      <w:pPr>
        <w:pStyle w:val="Caption"/>
        <w:jc w:val="center"/>
      </w:pPr>
      <w:r>
        <w:t xml:space="preserve">Рисунок </w:t>
      </w:r>
      <w:fldSimple w:instr=" SEQ Рисунок \* ARABIC ">
        <w:r w:rsidR="006E61ED">
          <w:rPr>
            <w:noProof/>
          </w:rPr>
          <w:t>6</w:t>
        </w:r>
      </w:fldSimple>
      <w:r>
        <w:t xml:space="preserve"> Параметры измерения обратной цепи</w:t>
      </w:r>
    </w:p>
    <w:p w14:paraId="0D058849" w14:textId="77777777" w:rsidR="00CF1665" w:rsidRDefault="00CF1665" w:rsidP="00CF1665">
      <w:pPr>
        <w:keepNext/>
      </w:pPr>
      <w:r>
        <w:t xml:space="preserve">После нажатия на кнопку </w:t>
      </w:r>
      <w:r>
        <w:rPr>
          <w:lang w:val="en-US"/>
        </w:rPr>
        <w:t>Run</w:t>
      </w:r>
      <w:r w:rsidRPr="00CF1665">
        <w:t xml:space="preserve"> </w:t>
      </w:r>
      <w:r>
        <w:t xml:space="preserve">получатся вот такие графики: </w:t>
      </w:r>
      <w:r>
        <w:rPr>
          <w:noProof/>
        </w:rPr>
        <w:drawing>
          <wp:inline distT="0" distB="0" distL="0" distR="0" wp14:anchorId="22D5CBE2" wp14:editId="7EFB72D1">
            <wp:extent cx="5644243" cy="256854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9506" cy="25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1B4B" w14:textId="7905434F" w:rsidR="00CF1665" w:rsidRPr="00CF1665" w:rsidRDefault="00CF1665" w:rsidP="006E61ED">
      <w:pPr>
        <w:pStyle w:val="Caption"/>
        <w:jc w:val="center"/>
      </w:pPr>
      <w:r>
        <w:t xml:space="preserve">Рисунок </w:t>
      </w:r>
      <w:fldSimple w:instr=" SEQ Рисунок \* ARABIC ">
        <w:r w:rsidR="006E61ED">
          <w:rPr>
            <w:noProof/>
          </w:rPr>
          <w:t>7</w:t>
        </w:r>
      </w:fldSimple>
      <w:r>
        <w:t xml:space="preserve"> График прямой цепи</w:t>
      </w:r>
    </w:p>
    <w:p w14:paraId="56C9C6E9" w14:textId="3FE3D1B4" w:rsidR="00CF1665" w:rsidRDefault="00D352E9" w:rsidP="00CF1665">
      <w:pPr>
        <w:keepNext/>
      </w:pPr>
      <w:r>
        <w:rPr>
          <w:noProof/>
        </w:rPr>
        <w:lastRenderedPageBreak/>
        <w:drawing>
          <wp:inline distT="0" distB="0" distL="0" distR="0" wp14:anchorId="21F0ABC7" wp14:editId="706FC205">
            <wp:extent cx="6120130" cy="2654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2916" w14:textId="4C411C9E" w:rsidR="004D2D6F" w:rsidRDefault="00CF1665" w:rsidP="006E61ED">
      <w:pPr>
        <w:pStyle w:val="Caption"/>
        <w:jc w:val="center"/>
      </w:pPr>
      <w:r>
        <w:t xml:space="preserve">Рисунок </w:t>
      </w:r>
      <w:fldSimple w:instr=" SEQ Рисунок \* ARABIC ">
        <w:r w:rsidR="006E61ED">
          <w:rPr>
            <w:noProof/>
          </w:rPr>
          <w:t>8</w:t>
        </w:r>
      </w:fldSimple>
      <w:r>
        <w:t xml:space="preserve"> График обратной цепи</w:t>
      </w:r>
    </w:p>
    <w:p w14:paraId="52488C57" w14:textId="47E7DD53" w:rsidR="00A744D2" w:rsidRPr="00854179" w:rsidRDefault="00A744D2" w:rsidP="00A744D2">
      <w:pPr>
        <w:pStyle w:val="Heading1"/>
      </w:pPr>
      <w:bookmarkStart w:id="3" w:name="_Toc115210364"/>
      <w:r>
        <w:t xml:space="preserve">Расчёт параметров диода в программе </w:t>
      </w:r>
      <w:r>
        <w:rPr>
          <w:lang w:val="en-US"/>
        </w:rPr>
        <w:t>Mathcad</w:t>
      </w:r>
      <w:bookmarkEnd w:id="3"/>
    </w:p>
    <w:p w14:paraId="7448A177" w14:textId="0AB228E9" w:rsidR="00854179" w:rsidRDefault="00854179" w:rsidP="00854179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4A0B5C" wp14:editId="6D9F4DE9">
                <wp:simplePos x="0" y="0"/>
                <wp:positionH relativeFrom="column">
                  <wp:posOffset>0</wp:posOffset>
                </wp:positionH>
                <wp:positionV relativeFrom="paragraph">
                  <wp:posOffset>4264660</wp:posOffset>
                </wp:positionV>
                <wp:extent cx="255270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6F4F0" w14:textId="0EAEEA3F" w:rsidR="00854179" w:rsidRPr="00D26E27" w:rsidRDefault="00854179" w:rsidP="006E61E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6E61E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 xml:space="preserve">Таблица и график, полученных значения из </w:t>
                            </w:r>
                            <w:r>
                              <w:rPr>
                                <w:lang w:val="en-US"/>
                              </w:rPr>
                              <w:t>Microcap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A0B5C" id="Text Box 31" o:spid="_x0000_s1027" type="#_x0000_t202" style="position:absolute;left:0;text-align:left;margin-left:0;margin-top:335.8pt;width:201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PpGAIAAD8EAAAOAAAAZHJzL2Uyb0RvYy54bWysU8Fu2zAMvQ/YPwi6L04ypBu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nni8X805RCkmI3Hxe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" stroked="f">
                <v:textbox style="mso-fit-shape-to-text:t" inset="0,0,0,0">
                  <w:txbxContent>
                    <w:p w14:paraId="7966F4F0" w14:textId="0EAEEA3F" w:rsidR="00854179" w:rsidRPr="00D26E27" w:rsidRDefault="00854179" w:rsidP="006E61ED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6E61E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>
                        <w:t xml:space="preserve">Таблица и график, полученных значения из </w:t>
                      </w:r>
                      <w:r>
                        <w:rPr>
                          <w:lang w:val="en-US"/>
                        </w:rPr>
                        <w:t>Microcap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6667EAC" wp14:editId="3B73676E">
            <wp:simplePos x="0" y="0"/>
            <wp:positionH relativeFrom="margin">
              <wp:align>left</wp:align>
            </wp:positionH>
            <wp:positionV relativeFrom="paragraph">
              <wp:posOffset>95143</wp:posOffset>
            </wp:positionV>
            <wp:extent cx="2553078" cy="4113497"/>
            <wp:effectExtent l="0" t="0" r="0" b="190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78" cy="411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Полученные данные импортируются в программу и по ним строится график. Далее по этому графику находятся три точки для метода трёх ординат. Для этого используется функция трассировки точки. </w:t>
      </w:r>
    </w:p>
    <w:p w14:paraId="6FD81B7A" w14:textId="353AD3A1" w:rsidR="00854179" w:rsidRDefault="00854179" w:rsidP="00854179">
      <w:pPr>
        <w:ind w:firstLine="360"/>
        <w:jc w:val="both"/>
      </w:pPr>
      <w:r>
        <w:t>По найденным точкам методом трёх ординат вычисляем приближенные параметры диода. Is –</w:t>
      </w:r>
      <w:r>
        <w:rPr>
          <w:spacing w:val="-67"/>
        </w:rPr>
        <w:t xml:space="preserve"> </w:t>
      </w:r>
      <w:r>
        <w:t>обратный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перехода,</w:t>
      </w:r>
      <w:r>
        <w:rPr>
          <w:spacing w:val="1"/>
        </w:rPr>
        <w:t xml:space="preserve"> </w:t>
      </w:r>
      <w:r>
        <w:t>Rb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сопротивление</w:t>
      </w:r>
      <w:r>
        <w:rPr>
          <w:spacing w:val="1"/>
        </w:rPr>
        <w:t xml:space="preserve"> </w:t>
      </w:r>
      <w:r>
        <w:t>базы,</w:t>
      </w:r>
      <w:r>
        <w:rPr>
          <w:spacing w:val="1"/>
        </w:rPr>
        <w:t xml:space="preserve"> </w:t>
      </w:r>
      <w:r>
        <w:t>N*Ft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тепловой</w:t>
      </w:r>
      <w:r>
        <w:rPr>
          <w:spacing w:val="9"/>
        </w:rPr>
        <w:t xml:space="preserve"> </w:t>
      </w:r>
      <w:r>
        <w:t>потенциал</w:t>
      </w:r>
    </w:p>
    <w:p w14:paraId="63072E77" w14:textId="77777777" w:rsidR="00854179" w:rsidRDefault="00854179" w:rsidP="00854179">
      <w:pPr>
        <w:keepNext/>
      </w:pPr>
      <w:r>
        <w:rPr>
          <w:noProof/>
        </w:rPr>
        <w:drawing>
          <wp:inline distT="0" distB="0" distL="0" distR="0" wp14:anchorId="1B9F566A" wp14:editId="2A04BB75">
            <wp:extent cx="3141552" cy="2774293"/>
            <wp:effectExtent l="0" t="0" r="190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9967" cy="279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1149" w14:textId="6C06982C" w:rsidR="00854179" w:rsidRDefault="00854179" w:rsidP="006E61ED">
      <w:pPr>
        <w:pStyle w:val="Caption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E61ED">
        <w:rPr>
          <w:noProof/>
        </w:rPr>
        <w:t>10</w:t>
      </w:r>
      <w:r w:rsidR="00000000">
        <w:rPr>
          <w:noProof/>
        </w:rPr>
        <w:fldChar w:fldCharType="end"/>
      </w:r>
      <w:r w:rsidRPr="00854179">
        <w:t xml:space="preserve"> </w:t>
      </w:r>
      <w:r>
        <w:t>Метод трёх ординат</w:t>
      </w:r>
    </w:p>
    <w:p w14:paraId="06B50F81" w14:textId="6B2069BB" w:rsidR="00B9430E" w:rsidRDefault="00B9430E" w:rsidP="00B9430E"/>
    <w:p w14:paraId="558508AB" w14:textId="6BAA6AF3" w:rsidR="00B9430E" w:rsidRDefault="00B9430E" w:rsidP="00B9430E"/>
    <w:p w14:paraId="69ED11A9" w14:textId="1B7BB0A6" w:rsidR="00B9430E" w:rsidRDefault="00B9430E" w:rsidP="006E61ED">
      <w:pPr>
        <w:ind w:firstLine="360"/>
        <w:jc w:val="both"/>
      </w:pPr>
      <w:r>
        <w:t xml:space="preserve">Те же параметры можно вычислить с помощью функции </w:t>
      </w:r>
      <w:proofErr w:type="spellStart"/>
      <w:r>
        <w:rPr>
          <w:lang w:val="en-US"/>
        </w:rPr>
        <w:t>Minerr</w:t>
      </w:r>
      <w:proofErr w:type="spellEnd"/>
      <w:r>
        <w:t xml:space="preserve">. </w:t>
      </w:r>
    </w:p>
    <w:p w14:paraId="2C416ADB" w14:textId="0BE893DB" w:rsidR="00DE04BB" w:rsidRDefault="00DE04BB" w:rsidP="006E61ED">
      <w:pPr>
        <w:ind w:firstLine="360"/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47CE54A" wp14:editId="09023385">
            <wp:simplePos x="0" y="0"/>
            <wp:positionH relativeFrom="column">
              <wp:posOffset>228091</wp:posOffset>
            </wp:positionH>
            <wp:positionV relativeFrom="paragraph">
              <wp:posOffset>295</wp:posOffset>
            </wp:positionV>
            <wp:extent cx="2734146" cy="3618106"/>
            <wp:effectExtent l="0" t="0" r="9525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146" cy="3618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EACC" w14:textId="254E0441" w:rsidR="00B9430E" w:rsidRDefault="00B9430E" w:rsidP="006E61ED">
      <w:pPr>
        <w:ind w:firstLine="360"/>
        <w:jc w:val="both"/>
      </w:pPr>
      <w:r>
        <w:t xml:space="preserve">Для построения графика с вычисленными коэффициентами требуется создать массив точек. Проделать это можно следующим образом: </w:t>
      </w:r>
    </w:p>
    <w:p w14:paraId="3D05E697" w14:textId="77777777" w:rsidR="00DE04BB" w:rsidRDefault="00DE04BB" w:rsidP="006E61ED">
      <w:pPr>
        <w:ind w:firstLine="360"/>
        <w:jc w:val="both"/>
      </w:pPr>
    </w:p>
    <w:p w14:paraId="37DFAD39" w14:textId="0BF355D3" w:rsidR="00B9430E" w:rsidRDefault="00B9430E" w:rsidP="006E61ED">
      <w:pPr>
        <w:jc w:val="both"/>
      </w:pPr>
      <w:r>
        <w:rPr>
          <w:noProof/>
        </w:rPr>
        <w:drawing>
          <wp:inline distT="0" distB="0" distL="0" distR="0" wp14:anchorId="72251ABF" wp14:editId="6BF40867">
            <wp:extent cx="2616452" cy="911570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076" cy="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439E" w14:textId="432EC961" w:rsidR="00B9430E" w:rsidRDefault="00B9430E" w:rsidP="006E61ED">
      <w:pPr>
        <w:ind w:firstLine="360"/>
        <w:jc w:val="both"/>
      </w:pPr>
      <w:r>
        <w:t>Далее строится график, на котором сравниваются две зависимости</w:t>
      </w:r>
      <w:r w:rsidR="006E61ED">
        <w:t xml:space="preserve">. </w:t>
      </w:r>
    </w:p>
    <w:p w14:paraId="74F065C0" w14:textId="5FC5A87A" w:rsidR="00DE04BB" w:rsidRDefault="00DE04BB" w:rsidP="006E61ED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DD35A0" wp14:editId="78DA7A4B">
                <wp:simplePos x="0" y="0"/>
                <wp:positionH relativeFrom="column">
                  <wp:posOffset>228600</wp:posOffset>
                </wp:positionH>
                <wp:positionV relativeFrom="paragraph">
                  <wp:posOffset>1243965</wp:posOffset>
                </wp:positionV>
                <wp:extent cx="2362835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700D93" w14:textId="77777777" w:rsidR="00DE04BB" w:rsidRPr="00DB1E92" w:rsidRDefault="00DE04BB" w:rsidP="00DE04B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Вычисление значений с помощью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Minerr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D35A0" id="Text Box 37" o:spid="_x0000_s1028" type="#_x0000_t202" style="position:absolute;left:0;text-align:left;margin-left:18pt;margin-top:97.95pt;width:186.0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famGQIAAD8EAAAOAAAAZHJzL2Uyb0RvYy54bWysU01v2zAMvQ/YfxB0X5ykW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" stroked="f">
                <v:textbox style="mso-fit-shape-to-text:t" inset="0,0,0,0">
                  <w:txbxContent>
                    <w:p w14:paraId="42700D93" w14:textId="77777777" w:rsidR="00DE04BB" w:rsidRPr="00DB1E92" w:rsidRDefault="00DE04BB" w:rsidP="00DE04B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Вычисление значений с помощью </w:t>
                      </w:r>
                      <w:proofErr w:type="spellStart"/>
                      <w:r>
                        <w:rPr>
                          <w:lang w:val="en-US"/>
                        </w:rPr>
                        <w:t>Minerr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27F6B8" w14:textId="77777777" w:rsidR="006E61ED" w:rsidRDefault="006E61ED" w:rsidP="006E61ED">
      <w:pPr>
        <w:keepNext/>
      </w:pPr>
      <w:r>
        <w:rPr>
          <w:noProof/>
        </w:rPr>
        <w:drawing>
          <wp:inline distT="0" distB="0" distL="0" distR="0" wp14:anchorId="12AFC5EE" wp14:editId="1A13F9C3">
            <wp:extent cx="6120130" cy="46647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17C" w14:textId="3AAB44C8" w:rsidR="006E61ED" w:rsidRPr="00B9430E" w:rsidRDefault="006E61ED" w:rsidP="006E61ED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График двух зависимостей</w:t>
      </w:r>
    </w:p>
    <w:sectPr w:rsidR="006E61ED" w:rsidRPr="00B9430E" w:rsidSect="00A72329">
      <w:footerReference w:type="even" r:id="rId22"/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F8B1A" w14:textId="77777777" w:rsidR="008F44FC" w:rsidRDefault="008F44FC" w:rsidP="00563D67">
      <w:r>
        <w:separator/>
      </w:r>
    </w:p>
  </w:endnote>
  <w:endnote w:type="continuationSeparator" w:id="0">
    <w:p w14:paraId="1AF7879B" w14:textId="77777777" w:rsidR="008F44FC" w:rsidRDefault="008F44FC" w:rsidP="00563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57206396"/>
      <w:docPartObj>
        <w:docPartGallery w:val="Page Numbers (Bottom of Page)"/>
        <w:docPartUnique/>
      </w:docPartObj>
    </w:sdtPr>
    <w:sdtContent>
      <w:p w14:paraId="49153DF7" w14:textId="77777777" w:rsidR="00C11F36" w:rsidRDefault="00C11F36" w:rsidP="00C11F3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F7055F" w14:textId="77777777" w:rsidR="00C11F36" w:rsidRDefault="00C11F36">
    <w:pPr>
      <w:pStyle w:val="Footer"/>
    </w:pPr>
  </w:p>
  <w:p w14:paraId="338003FE" w14:textId="77777777" w:rsidR="006B6EF8" w:rsidRDefault="006B6EF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06838551"/>
      <w:docPartObj>
        <w:docPartGallery w:val="Page Numbers (Bottom of Page)"/>
        <w:docPartUnique/>
      </w:docPartObj>
    </w:sdtPr>
    <w:sdtContent>
      <w:p w14:paraId="1229E142" w14:textId="77777777" w:rsidR="00C11F36" w:rsidRDefault="00C11F36" w:rsidP="00C11F36">
        <w:pPr>
          <w:pStyle w:val="Footer"/>
          <w:framePr w:wrap="none" w:vAnchor="text" w:hAnchor="margin" w:xAlign="center" w:y="1"/>
          <w:rPr>
            <w:rStyle w:val="PageNumber"/>
          </w:rPr>
        </w:pPr>
        <w:r w:rsidRPr="006F7761">
          <w:rPr>
            <w:rStyle w:val="PageNumber"/>
            <w:sz w:val="28"/>
            <w:szCs w:val="28"/>
          </w:rPr>
          <w:fldChar w:fldCharType="begin"/>
        </w:r>
        <w:r w:rsidRPr="006F7761">
          <w:rPr>
            <w:rStyle w:val="PageNumber"/>
            <w:sz w:val="28"/>
            <w:szCs w:val="28"/>
          </w:rPr>
          <w:instrText xml:space="preserve"> PAGE </w:instrText>
        </w:r>
        <w:r w:rsidRPr="006F7761">
          <w:rPr>
            <w:rStyle w:val="PageNumber"/>
            <w:sz w:val="28"/>
            <w:szCs w:val="28"/>
          </w:rPr>
          <w:fldChar w:fldCharType="separate"/>
        </w:r>
        <w:r w:rsidRPr="006F7761">
          <w:rPr>
            <w:rStyle w:val="PageNumber"/>
            <w:noProof/>
            <w:sz w:val="28"/>
            <w:szCs w:val="28"/>
          </w:rPr>
          <w:t>2</w:t>
        </w:r>
        <w:r w:rsidRPr="006F7761">
          <w:rPr>
            <w:rStyle w:val="PageNumber"/>
            <w:sz w:val="28"/>
            <w:szCs w:val="28"/>
          </w:rPr>
          <w:fldChar w:fldCharType="end"/>
        </w:r>
      </w:p>
    </w:sdtContent>
  </w:sdt>
  <w:p w14:paraId="6BB36948" w14:textId="77777777" w:rsidR="00C11F36" w:rsidRPr="00563D67" w:rsidRDefault="00C11F36" w:rsidP="00563D67">
    <w:pPr>
      <w:pStyle w:val="Heading2"/>
      <w:rPr>
        <w:rFonts w:ascii="Courier New" w:hAnsi="Courier New" w:cs="Courier New"/>
      </w:rPr>
    </w:pPr>
  </w:p>
  <w:p w14:paraId="4C9A8EA8" w14:textId="77777777" w:rsidR="006B6EF8" w:rsidRDefault="006B6EF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21386" w14:textId="77777777" w:rsidR="008F44FC" w:rsidRDefault="008F44FC" w:rsidP="00563D67">
      <w:r>
        <w:separator/>
      </w:r>
    </w:p>
  </w:footnote>
  <w:footnote w:type="continuationSeparator" w:id="0">
    <w:p w14:paraId="04137803" w14:textId="77777777" w:rsidR="008F44FC" w:rsidRDefault="008F44FC" w:rsidP="00563D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4B2"/>
    <w:multiLevelType w:val="hybridMultilevel"/>
    <w:tmpl w:val="94B6AD50"/>
    <w:lvl w:ilvl="0" w:tplc="B0902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431150"/>
    <w:multiLevelType w:val="multilevel"/>
    <w:tmpl w:val="DE867C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" w15:restartNumberingAfterBreak="0">
    <w:nsid w:val="195E67AA"/>
    <w:multiLevelType w:val="hybridMultilevel"/>
    <w:tmpl w:val="480C5AEA"/>
    <w:lvl w:ilvl="0" w:tplc="F426F2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664B1"/>
    <w:multiLevelType w:val="multilevel"/>
    <w:tmpl w:val="3224DDF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4" w15:restartNumberingAfterBreak="0">
    <w:nsid w:val="1D8A6C96"/>
    <w:multiLevelType w:val="hybridMultilevel"/>
    <w:tmpl w:val="057E1D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12F4BD6"/>
    <w:multiLevelType w:val="hybridMultilevel"/>
    <w:tmpl w:val="16367286"/>
    <w:lvl w:ilvl="0" w:tplc="078287A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1627E"/>
    <w:multiLevelType w:val="hybridMultilevel"/>
    <w:tmpl w:val="8932AD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3D4ECC"/>
    <w:multiLevelType w:val="multilevel"/>
    <w:tmpl w:val="DE867C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8" w15:restartNumberingAfterBreak="0">
    <w:nsid w:val="31AF4253"/>
    <w:multiLevelType w:val="hybridMultilevel"/>
    <w:tmpl w:val="1BD2B710"/>
    <w:lvl w:ilvl="0" w:tplc="A1FCB7A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FB2550"/>
    <w:multiLevelType w:val="hybridMultilevel"/>
    <w:tmpl w:val="355C62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622"/>
    <w:multiLevelType w:val="hybridMultilevel"/>
    <w:tmpl w:val="D1DA1D3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0A87ADB"/>
    <w:multiLevelType w:val="hybridMultilevel"/>
    <w:tmpl w:val="00EA4E02"/>
    <w:lvl w:ilvl="0" w:tplc="078287A4">
      <w:start w:val="1"/>
      <w:numFmt w:val="decimal"/>
      <w:lvlText w:val="%1."/>
      <w:lvlJc w:val="left"/>
      <w:pPr>
        <w:ind w:left="106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8DA7C96"/>
    <w:multiLevelType w:val="multilevel"/>
    <w:tmpl w:val="951CC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83705E"/>
    <w:multiLevelType w:val="hybridMultilevel"/>
    <w:tmpl w:val="257452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D31244"/>
    <w:multiLevelType w:val="hybridMultilevel"/>
    <w:tmpl w:val="54328CC2"/>
    <w:lvl w:ilvl="0" w:tplc="078287A4">
      <w:start w:val="1"/>
      <w:numFmt w:val="decimal"/>
      <w:lvlText w:val="%1."/>
      <w:lvlJc w:val="left"/>
      <w:pPr>
        <w:ind w:left="106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1A36D72"/>
    <w:multiLevelType w:val="multilevel"/>
    <w:tmpl w:val="3224DDFC"/>
    <w:styleLink w:val="1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6" w15:restartNumberingAfterBreak="0">
    <w:nsid w:val="637722C4"/>
    <w:multiLevelType w:val="multilevel"/>
    <w:tmpl w:val="3DD0C06E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2160"/>
      </w:pPr>
      <w:rPr>
        <w:rFonts w:hint="default"/>
      </w:rPr>
    </w:lvl>
  </w:abstractNum>
  <w:abstractNum w:abstractNumId="17" w15:restartNumberingAfterBreak="0">
    <w:nsid w:val="6563657B"/>
    <w:multiLevelType w:val="hybridMultilevel"/>
    <w:tmpl w:val="6E74E8F4"/>
    <w:lvl w:ilvl="0" w:tplc="F426F2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651C4DD4">
      <w:start w:val="1"/>
      <w:numFmt w:val="decimal"/>
      <w:lvlText w:val="1.%2.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D053A0A"/>
    <w:multiLevelType w:val="hybridMultilevel"/>
    <w:tmpl w:val="9E304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6A39B6"/>
    <w:multiLevelType w:val="hybridMultilevel"/>
    <w:tmpl w:val="851E46DE"/>
    <w:lvl w:ilvl="0" w:tplc="078287A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EF61BFF"/>
    <w:multiLevelType w:val="hybridMultilevel"/>
    <w:tmpl w:val="7E0029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1D6556"/>
    <w:multiLevelType w:val="hybridMultilevel"/>
    <w:tmpl w:val="ABDEE070"/>
    <w:lvl w:ilvl="0" w:tplc="F426F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2" w15:restartNumberingAfterBreak="0">
    <w:nsid w:val="707640DA"/>
    <w:multiLevelType w:val="multilevel"/>
    <w:tmpl w:val="DE867C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3" w15:restartNumberingAfterBreak="0">
    <w:nsid w:val="750633AB"/>
    <w:multiLevelType w:val="multilevel"/>
    <w:tmpl w:val="DE867C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4" w15:restartNumberingAfterBreak="0">
    <w:nsid w:val="76154B42"/>
    <w:multiLevelType w:val="hybridMultilevel"/>
    <w:tmpl w:val="C92C41F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8AD4AE2"/>
    <w:multiLevelType w:val="hybridMultilevel"/>
    <w:tmpl w:val="26B07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990E09"/>
    <w:multiLevelType w:val="hybridMultilevel"/>
    <w:tmpl w:val="F9642D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21799219">
    <w:abstractNumId w:val="16"/>
  </w:num>
  <w:num w:numId="2" w16cid:durableId="1712877374">
    <w:abstractNumId w:val="9"/>
  </w:num>
  <w:num w:numId="3" w16cid:durableId="209074534">
    <w:abstractNumId w:val="18"/>
  </w:num>
  <w:num w:numId="4" w16cid:durableId="520438299">
    <w:abstractNumId w:val="25"/>
  </w:num>
  <w:num w:numId="5" w16cid:durableId="996766029">
    <w:abstractNumId w:val="26"/>
  </w:num>
  <w:num w:numId="6" w16cid:durableId="15302961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663004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67494040">
    <w:abstractNumId w:val="20"/>
  </w:num>
  <w:num w:numId="9" w16cid:durableId="195724809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5150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3147618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9791248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0702446">
    <w:abstractNumId w:val="0"/>
  </w:num>
  <w:num w:numId="14" w16cid:durableId="2025595891">
    <w:abstractNumId w:val="8"/>
  </w:num>
  <w:num w:numId="15" w16cid:durableId="1167596706">
    <w:abstractNumId w:val="24"/>
  </w:num>
  <w:num w:numId="16" w16cid:durableId="10683864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732541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39036027">
    <w:abstractNumId w:val="6"/>
  </w:num>
  <w:num w:numId="19" w16cid:durableId="1058826251">
    <w:abstractNumId w:val="19"/>
  </w:num>
  <w:num w:numId="20" w16cid:durableId="855273105">
    <w:abstractNumId w:val="14"/>
  </w:num>
  <w:num w:numId="21" w16cid:durableId="1830366395">
    <w:abstractNumId w:val="5"/>
  </w:num>
  <w:num w:numId="22" w16cid:durableId="21367970">
    <w:abstractNumId w:val="11"/>
  </w:num>
  <w:num w:numId="23" w16cid:durableId="216010877">
    <w:abstractNumId w:val="13"/>
  </w:num>
  <w:num w:numId="24" w16cid:durableId="1026366149">
    <w:abstractNumId w:val="10"/>
  </w:num>
  <w:num w:numId="25" w16cid:durableId="401685808">
    <w:abstractNumId w:val="4"/>
  </w:num>
  <w:num w:numId="26" w16cid:durableId="1045644389">
    <w:abstractNumId w:val="17"/>
  </w:num>
  <w:num w:numId="27" w16cid:durableId="174223759">
    <w:abstractNumId w:val="21"/>
  </w:num>
  <w:num w:numId="28" w16cid:durableId="1542942231">
    <w:abstractNumId w:val="2"/>
  </w:num>
  <w:num w:numId="29" w16cid:durableId="1788937072">
    <w:abstractNumId w:val="3"/>
  </w:num>
  <w:num w:numId="30" w16cid:durableId="1507212312">
    <w:abstractNumId w:val="1"/>
  </w:num>
  <w:num w:numId="31" w16cid:durableId="1801074041">
    <w:abstractNumId w:val="15"/>
  </w:num>
  <w:num w:numId="32" w16cid:durableId="1510828777">
    <w:abstractNumId w:val="12"/>
  </w:num>
  <w:num w:numId="33" w16cid:durableId="1454833701">
    <w:abstractNumId w:val="7"/>
  </w:num>
  <w:num w:numId="34" w16cid:durableId="1219702395">
    <w:abstractNumId w:val="23"/>
  </w:num>
  <w:num w:numId="35" w16cid:durableId="103285141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F1E"/>
    <w:rsid w:val="00003BC5"/>
    <w:rsid w:val="00005658"/>
    <w:rsid w:val="0000577B"/>
    <w:rsid w:val="00006872"/>
    <w:rsid w:val="000072B1"/>
    <w:rsid w:val="00007A58"/>
    <w:rsid w:val="00010041"/>
    <w:rsid w:val="0001494C"/>
    <w:rsid w:val="000169A6"/>
    <w:rsid w:val="00022FD3"/>
    <w:rsid w:val="00030265"/>
    <w:rsid w:val="0003028E"/>
    <w:rsid w:val="00030C85"/>
    <w:rsid w:val="00036584"/>
    <w:rsid w:val="000401BE"/>
    <w:rsid w:val="0004176B"/>
    <w:rsid w:val="000522C9"/>
    <w:rsid w:val="00056467"/>
    <w:rsid w:val="0005671B"/>
    <w:rsid w:val="00060E37"/>
    <w:rsid w:val="000654B0"/>
    <w:rsid w:val="00070CEA"/>
    <w:rsid w:val="000716DE"/>
    <w:rsid w:val="00072040"/>
    <w:rsid w:val="00076F15"/>
    <w:rsid w:val="000878B4"/>
    <w:rsid w:val="000A0D8B"/>
    <w:rsid w:val="000A707E"/>
    <w:rsid w:val="000A7682"/>
    <w:rsid w:val="000C3D38"/>
    <w:rsid w:val="000C541F"/>
    <w:rsid w:val="000E18F6"/>
    <w:rsid w:val="00101F66"/>
    <w:rsid w:val="001036F2"/>
    <w:rsid w:val="0010777A"/>
    <w:rsid w:val="00107B9E"/>
    <w:rsid w:val="00114E40"/>
    <w:rsid w:val="0011559C"/>
    <w:rsid w:val="0012065B"/>
    <w:rsid w:val="00120AC1"/>
    <w:rsid w:val="00121620"/>
    <w:rsid w:val="0012617E"/>
    <w:rsid w:val="00141E67"/>
    <w:rsid w:val="00147E9F"/>
    <w:rsid w:val="00153AD0"/>
    <w:rsid w:val="00154EF6"/>
    <w:rsid w:val="0015510C"/>
    <w:rsid w:val="001640B1"/>
    <w:rsid w:val="00165299"/>
    <w:rsid w:val="00167E71"/>
    <w:rsid w:val="00172651"/>
    <w:rsid w:val="00174FC4"/>
    <w:rsid w:val="00176623"/>
    <w:rsid w:val="00176B81"/>
    <w:rsid w:val="001778FB"/>
    <w:rsid w:val="001831BA"/>
    <w:rsid w:val="001856A8"/>
    <w:rsid w:val="00185A33"/>
    <w:rsid w:val="001877D7"/>
    <w:rsid w:val="001914A4"/>
    <w:rsid w:val="00191ACC"/>
    <w:rsid w:val="00195564"/>
    <w:rsid w:val="001A1609"/>
    <w:rsid w:val="001A4646"/>
    <w:rsid w:val="001B7B5F"/>
    <w:rsid w:val="001C4621"/>
    <w:rsid w:val="001C5C05"/>
    <w:rsid w:val="001C7777"/>
    <w:rsid w:val="001D1E07"/>
    <w:rsid w:val="001D25A1"/>
    <w:rsid w:val="001D5581"/>
    <w:rsid w:val="001E109A"/>
    <w:rsid w:val="001E18FB"/>
    <w:rsid w:val="001E246F"/>
    <w:rsid w:val="001E3862"/>
    <w:rsid w:val="001E4224"/>
    <w:rsid w:val="001E4C04"/>
    <w:rsid w:val="001E6E53"/>
    <w:rsid w:val="001F0762"/>
    <w:rsid w:val="001F2C9C"/>
    <w:rsid w:val="001F4E6E"/>
    <w:rsid w:val="00207135"/>
    <w:rsid w:val="002143DD"/>
    <w:rsid w:val="00215264"/>
    <w:rsid w:val="002167DB"/>
    <w:rsid w:val="0022697C"/>
    <w:rsid w:val="00231BAB"/>
    <w:rsid w:val="00233A08"/>
    <w:rsid w:val="00234520"/>
    <w:rsid w:val="00240C84"/>
    <w:rsid w:val="002444E0"/>
    <w:rsid w:val="002501E5"/>
    <w:rsid w:val="0025244C"/>
    <w:rsid w:val="00256E73"/>
    <w:rsid w:val="00256EFD"/>
    <w:rsid w:val="0026143C"/>
    <w:rsid w:val="002667CD"/>
    <w:rsid w:val="00266B1A"/>
    <w:rsid w:val="002704E8"/>
    <w:rsid w:val="00273C97"/>
    <w:rsid w:val="002751F1"/>
    <w:rsid w:val="00276C16"/>
    <w:rsid w:val="00290E7B"/>
    <w:rsid w:val="00291CC8"/>
    <w:rsid w:val="00297D6B"/>
    <w:rsid w:val="002A118C"/>
    <w:rsid w:val="002A1C4E"/>
    <w:rsid w:val="002A1E7C"/>
    <w:rsid w:val="002A370C"/>
    <w:rsid w:val="002B1B56"/>
    <w:rsid w:val="002B4F1E"/>
    <w:rsid w:val="002B7D11"/>
    <w:rsid w:val="002E047B"/>
    <w:rsid w:val="002E619D"/>
    <w:rsid w:val="002F2B56"/>
    <w:rsid w:val="002F52E3"/>
    <w:rsid w:val="003015B8"/>
    <w:rsid w:val="00305D48"/>
    <w:rsid w:val="00313BFB"/>
    <w:rsid w:val="00316E93"/>
    <w:rsid w:val="003228E4"/>
    <w:rsid w:val="003230B6"/>
    <w:rsid w:val="003259B3"/>
    <w:rsid w:val="0033273E"/>
    <w:rsid w:val="00340907"/>
    <w:rsid w:val="00346862"/>
    <w:rsid w:val="003500E4"/>
    <w:rsid w:val="0035347F"/>
    <w:rsid w:val="00357DFA"/>
    <w:rsid w:val="00361165"/>
    <w:rsid w:val="003724B3"/>
    <w:rsid w:val="00375A42"/>
    <w:rsid w:val="00376886"/>
    <w:rsid w:val="00384FBC"/>
    <w:rsid w:val="00386534"/>
    <w:rsid w:val="00386D1A"/>
    <w:rsid w:val="0038765E"/>
    <w:rsid w:val="0039351A"/>
    <w:rsid w:val="003A003E"/>
    <w:rsid w:val="003A6F51"/>
    <w:rsid w:val="003A7CB0"/>
    <w:rsid w:val="003B49B9"/>
    <w:rsid w:val="003B6581"/>
    <w:rsid w:val="003C55C6"/>
    <w:rsid w:val="003C5753"/>
    <w:rsid w:val="003C76D7"/>
    <w:rsid w:val="003D4743"/>
    <w:rsid w:val="003D5E32"/>
    <w:rsid w:val="003D6593"/>
    <w:rsid w:val="003D68BC"/>
    <w:rsid w:val="003E01FA"/>
    <w:rsid w:val="003E0B25"/>
    <w:rsid w:val="003E6BBF"/>
    <w:rsid w:val="003F03EB"/>
    <w:rsid w:val="003F3FFC"/>
    <w:rsid w:val="004004F0"/>
    <w:rsid w:val="00404661"/>
    <w:rsid w:val="0040721C"/>
    <w:rsid w:val="0040737D"/>
    <w:rsid w:val="00410BC7"/>
    <w:rsid w:val="00411BAD"/>
    <w:rsid w:val="00416E3A"/>
    <w:rsid w:val="00422D2D"/>
    <w:rsid w:val="0043551A"/>
    <w:rsid w:val="0043581F"/>
    <w:rsid w:val="00453C20"/>
    <w:rsid w:val="00467ED6"/>
    <w:rsid w:val="004718D4"/>
    <w:rsid w:val="00475554"/>
    <w:rsid w:val="0048041D"/>
    <w:rsid w:val="00480776"/>
    <w:rsid w:val="004820AB"/>
    <w:rsid w:val="004823C1"/>
    <w:rsid w:val="00493034"/>
    <w:rsid w:val="004A1F1F"/>
    <w:rsid w:val="004A20C3"/>
    <w:rsid w:val="004B0C6A"/>
    <w:rsid w:val="004B1FBD"/>
    <w:rsid w:val="004B2A51"/>
    <w:rsid w:val="004B7E50"/>
    <w:rsid w:val="004C6547"/>
    <w:rsid w:val="004C70A7"/>
    <w:rsid w:val="004C7E3D"/>
    <w:rsid w:val="004D167B"/>
    <w:rsid w:val="004D2D6F"/>
    <w:rsid w:val="004D5A11"/>
    <w:rsid w:val="004E1705"/>
    <w:rsid w:val="004E6606"/>
    <w:rsid w:val="004F4496"/>
    <w:rsid w:val="004F606C"/>
    <w:rsid w:val="004F652B"/>
    <w:rsid w:val="005023BD"/>
    <w:rsid w:val="00502612"/>
    <w:rsid w:val="0050336D"/>
    <w:rsid w:val="00504D34"/>
    <w:rsid w:val="00506125"/>
    <w:rsid w:val="00510922"/>
    <w:rsid w:val="00510A2C"/>
    <w:rsid w:val="0051151F"/>
    <w:rsid w:val="00517138"/>
    <w:rsid w:val="00524D4E"/>
    <w:rsid w:val="00531186"/>
    <w:rsid w:val="00532DDA"/>
    <w:rsid w:val="0053764C"/>
    <w:rsid w:val="0053772A"/>
    <w:rsid w:val="005423E6"/>
    <w:rsid w:val="005433A2"/>
    <w:rsid w:val="00557E81"/>
    <w:rsid w:val="00557EF1"/>
    <w:rsid w:val="00557F0D"/>
    <w:rsid w:val="005606C7"/>
    <w:rsid w:val="00562A43"/>
    <w:rsid w:val="0056366D"/>
    <w:rsid w:val="00563D67"/>
    <w:rsid w:val="00587998"/>
    <w:rsid w:val="00591972"/>
    <w:rsid w:val="005953AD"/>
    <w:rsid w:val="00597826"/>
    <w:rsid w:val="005A6136"/>
    <w:rsid w:val="005B3667"/>
    <w:rsid w:val="005B381B"/>
    <w:rsid w:val="005B719F"/>
    <w:rsid w:val="005C1347"/>
    <w:rsid w:val="005C34EC"/>
    <w:rsid w:val="005C3792"/>
    <w:rsid w:val="005D1189"/>
    <w:rsid w:val="005D54A1"/>
    <w:rsid w:val="005D6600"/>
    <w:rsid w:val="005E0096"/>
    <w:rsid w:val="005E0D73"/>
    <w:rsid w:val="005E4628"/>
    <w:rsid w:val="00606FDD"/>
    <w:rsid w:val="0061220D"/>
    <w:rsid w:val="00613713"/>
    <w:rsid w:val="00616473"/>
    <w:rsid w:val="00625C5B"/>
    <w:rsid w:val="00635104"/>
    <w:rsid w:val="0063669D"/>
    <w:rsid w:val="00637ECF"/>
    <w:rsid w:val="006511C0"/>
    <w:rsid w:val="0065222F"/>
    <w:rsid w:val="00667AC0"/>
    <w:rsid w:val="00670538"/>
    <w:rsid w:val="00677E34"/>
    <w:rsid w:val="00682D46"/>
    <w:rsid w:val="006844D9"/>
    <w:rsid w:val="00685031"/>
    <w:rsid w:val="006934DF"/>
    <w:rsid w:val="006A3862"/>
    <w:rsid w:val="006B1A92"/>
    <w:rsid w:val="006B2E75"/>
    <w:rsid w:val="006B2EF5"/>
    <w:rsid w:val="006B38A1"/>
    <w:rsid w:val="006B38BB"/>
    <w:rsid w:val="006B6EF8"/>
    <w:rsid w:val="006C0AFF"/>
    <w:rsid w:val="006C11CE"/>
    <w:rsid w:val="006C26E4"/>
    <w:rsid w:val="006C3EB2"/>
    <w:rsid w:val="006C50D8"/>
    <w:rsid w:val="006C65B9"/>
    <w:rsid w:val="006C7A96"/>
    <w:rsid w:val="006D027A"/>
    <w:rsid w:val="006D41FD"/>
    <w:rsid w:val="006E61ED"/>
    <w:rsid w:val="006E6C2C"/>
    <w:rsid w:val="006F163A"/>
    <w:rsid w:val="006F7761"/>
    <w:rsid w:val="0070472E"/>
    <w:rsid w:val="0070475D"/>
    <w:rsid w:val="0070502D"/>
    <w:rsid w:val="00711E24"/>
    <w:rsid w:val="00717AE2"/>
    <w:rsid w:val="007247FA"/>
    <w:rsid w:val="00727639"/>
    <w:rsid w:val="00730EEB"/>
    <w:rsid w:val="007310B7"/>
    <w:rsid w:val="00731A3B"/>
    <w:rsid w:val="00735CA3"/>
    <w:rsid w:val="00742C35"/>
    <w:rsid w:val="0077020F"/>
    <w:rsid w:val="00770F6F"/>
    <w:rsid w:val="00773984"/>
    <w:rsid w:val="00774CB0"/>
    <w:rsid w:val="007756DA"/>
    <w:rsid w:val="00775F93"/>
    <w:rsid w:val="00781B7A"/>
    <w:rsid w:val="00781E27"/>
    <w:rsid w:val="007864AD"/>
    <w:rsid w:val="0079241C"/>
    <w:rsid w:val="0079410B"/>
    <w:rsid w:val="0079798A"/>
    <w:rsid w:val="007A0504"/>
    <w:rsid w:val="007A58A1"/>
    <w:rsid w:val="007A728F"/>
    <w:rsid w:val="007B0E93"/>
    <w:rsid w:val="007B1D69"/>
    <w:rsid w:val="007B435D"/>
    <w:rsid w:val="007B6223"/>
    <w:rsid w:val="007C16B3"/>
    <w:rsid w:val="007C2549"/>
    <w:rsid w:val="007D0473"/>
    <w:rsid w:val="007E291B"/>
    <w:rsid w:val="007E38CF"/>
    <w:rsid w:val="007F02FD"/>
    <w:rsid w:val="007F0D2A"/>
    <w:rsid w:val="007F137A"/>
    <w:rsid w:val="007F2234"/>
    <w:rsid w:val="00802026"/>
    <w:rsid w:val="0080536F"/>
    <w:rsid w:val="00811D60"/>
    <w:rsid w:val="0081275B"/>
    <w:rsid w:val="00814357"/>
    <w:rsid w:val="0082084F"/>
    <w:rsid w:val="00825148"/>
    <w:rsid w:val="008319D4"/>
    <w:rsid w:val="008336E8"/>
    <w:rsid w:val="00834DDD"/>
    <w:rsid w:val="00834FC7"/>
    <w:rsid w:val="0083759F"/>
    <w:rsid w:val="0085175F"/>
    <w:rsid w:val="00854179"/>
    <w:rsid w:val="00855197"/>
    <w:rsid w:val="00856E4D"/>
    <w:rsid w:val="00870B81"/>
    <w:rsid w:val="00872186"/>
    <w:rsid w:val="008736BB"/>
    <w:rsid w:val="0087458F"/>
    <w:rsid w:val="00874CB0"/>
    <w:rsid w:val="00882F33"/>
    <w:rsid w:val="00886D4D"/>
    <w:rsid w:val="00890362"/>
    <w:rsid w:val="00892227"/>
    <w:rsid w:val="0089270E"/>
    <w:rsid w:val="008A4B59"/>
    <w:rsid w:val="008B0F0B"/>
    <w:rsid w:val="008D0382"/>
    <w:rsid w:val="008D0CAD"/>
    <w:rsid w:val="008D338A"/>
    <w:rsid w:val="008E3791"/>
    <w:rsid w:val="008F3DA8"/>
    <w:rsid w:val="008F44FC"/>
    <w:rsid w:val="008F72DA"/>
    <w:rsid w:val="0090202D"/>
    <w:rsid w:val="0090365B"/>
    <w:rsid w:val="00903FCB"/>
    <w:rsid w:val="009059AB"/>
    <w:rsid w:val="0094239C"/>
    <w:rsid w:val="00946096"/>
    <w:rsid w:val="0094722F"/>
    <w:rsid w:val="00947C2A"/>
    <w:rsid w:val="00952259"/>
    <w:rsid w:val="009537F7"/>
    <w:rsid w:val="00956682"/>
    <w:rsid w:val="00961541"/>
    <w:rsid w:val="00961667"/>
    <w:rsid w:val="00962B70"/>
    <w:rsid w:val="009725B9"/>
    <w:rsid w:val="009725C5"/>
    <w:rsid w:val="009843B0"/>
    <w:rsid w:val="009855EA"/>
    <w:rsid w:val="009922B4"/>
    <w:rsid w:val="00992794"/>
    <w:rsid w:val="00994383"/>
    <w:rsid w:val="00996E42"/>
    <w:rsid w:val="009A1879"/>
    <w:rsid w:val="009A6749"/>
    <w:rsid w:val="009B3F82"/>
    <w:rsid w:val="009D0F03"/>
    <w:rsid w:val="009D4992"/>
    <w:rsid w:val="009D5D07"/>
    <w:rsid w:val="009E310F"/>
    <w:rsid w:val="009E726F"/>
    <w:rsid w:val="009F4349"/>
    <w:rsid w:val="009F579A"/>
    <w:rsid w:val="00A03B35"/>
    <w:rsid w:val="00A0684E"/>
    <w:rsid w:val="00A12A38"/>
    <w:rsid w:val="00A14D1F"/>
    <w:rsid w:val="00A1735A"/>
    <w:rsid w:val="00A22360"/>
    <w:rsid w:val="00A2349F"/>
    <w:rsid w:val="00A242A7"/>
    <w:rsid w:val="00A254D6"/>
    <w:rsid w:val="00A2607E"/>
    <w:rsid w:val="00A34D6F"/>
    <w:rsid w:val="00A406BE"/>
    <w:rsid w:val="00A41009"/>
    <w:rsid w:val="00A43D21"/>
    <w:rsid w:val="00A47CED"/>
    <w:rsid w:val="00A51623"/>
    <w:rsid w:val="00A555D0"/>
    <w:rsid w:val="00A566D2"/>
    <w:rsid w:val="00A57A21"/>
    <w:rsid w:val="00A640B3"/>
    <w:rsid w:val="00A66506"/>
    <w:rsid w:val="00A7194D"/>
    <w:rsid w:val="00A72329"/>
    <w:rsid w:val="00A744D2"/>
    <w:rsid w:val="00A82697"/>
    <w:rsid w:val="00A878C4"/>
    <w:rsid w:val="00A87F1E"/>
    <w:rsid w:val="00AA522B"/>
    <w:rsid w:val="00AB0BE2"/>
    <w:rsid w:val="00AB0E92"/>
    <w:rsid w:val="00AB2933"/>
    <w:rsid w:val="00AB5857"/>
    <w:rsid w:val="00AD1F42"/>
    <w:rsid w:val="00AD6A09"/>
    <w:rsid w:val="00AD7B32"/>
    <w:rsid w:val="00AE10C4"/>
    <w:rsid w:val="00AE1211"/>
    <w:rsid w:val="00AE43F0"/>
    <w:rsid w:val="00AE6840"/>
    <w:rsid w:val="00AE73A9"/>
    <w:rsid w:val="00AE7BCE"/>
    <w:rsid w:val="00AF3AF7"/>
    <w:rsid w:val="00AF753C"/>
    <w:rsid w:val="00AF7C4E"/>
    <w:rsid w:val="00B002B8"/>
    <w:rsid w:val="00B021C9"/>
    <w:rsid w:val="00B02FF2"/>
    <w:rsid w:val="00B11DD6"/>
    <w:rsid w:val="00B127E0"/>
    <w:rsid w:val="00B16BB9"/>
    <w:rsid w:val="00B2340D"/>
    <w:rsid w:val="00B27127"/>
    <w:rsid w:val="00B306D4"/>
    <w:rsid w:val="00B346D0"/>
    <w:rsid w:val="00B34A16"/>
    <w:rsid w:val="00B35AFD"/>
    <w:rsid w:val="00B372C7"/>
    <w:rsid w:val="00B41BB0"/>
    <w:rsid w:val="00B5470F"/>
    <w:rsid w:val="00B62BD3"/>
    <w:rsid w:val="00B65A67"/>
    <w:rsid w:val="00B801D8"/>
    <w:rsid w:val="00B8235E"/>
    <w:rsid w:val="00B86168"/>
    <w:rsid w:val="00B87EE8"/>
    <w:rsid w:val="00B923C8"/>
    <w:rsid w:val="00B9430E"/>
    <w:rsid w:val="00BA026C"/>
    <w:rsid w:val="00BA42F8"/>
    <w:rsid w:val="00BA679F"/>
    <w:rsid w:val="00BB07B0"/>
    <w:rsid w:val="00BB1B96"/>
    <w:rsid w:val="00BC5930"/>
    <w:rsid w:val="00BC7605"/>
    <w:rsid w:val="00BC7CC0"/>
    <w:rsid w:val="00BD0AD4"/>
    <w:rsid w:val="00BE119B"/>
    <w:rsid w:val="00BE3862"/>
    <w:rsid w:val="00BF5D47"/>
    <w:rsid w:val="00C11F36"/>
    <w:rsid w:val="00C171E1"/>
    <w:rsid w:val="00C21C65"/>
    <w:rsid w:val="00C30A00"/>
    <w:rsid w:val="00C41CAA"/>
    <w:rsid w:val="00C432B8"/>
    <w:rsid w:val="00C44AA3"/>
    <w:rsid w:val="00C46A97"/>
    <w:rsid w:val="00C60CDB"/>
    <w:rsid w:val="00C62234"/>
    <w:rsid w:val="00C72FFA"/>
    <w:rsid w:val="00C8324F"/>
    <w:rsid w:val="00C871F8"/>
    <w:rsid w:val="00C87A31"/>
    <w:rsid w:val="00C903CC"/>
    <w:rsid w:val="00C95502"/>
    <w:rsid w:val="00C961D2"/>
    <w:rsid w:val="00CA1DCB"/>
    <w:rsid w:val="00CA33F5"/>
    <w:rsid w:val="00CB62EA"/>
    <w:rsid w:val="00CB7078"/>
    <w:rsid w:val="00CC6A5C"/>
    <w:rsid w:val="00CD367C"/>
    <w:rsid w:val="00CE5B10"/>
    <w:rsid w:val="00CF1665"/>
    <w:rsid w:val="00D024FC"/>
    <w:rsid w:val="00D0290D"/>
    <w:rsid w:val="00D02B84"/>
    <w:rsid w:val="00D142FF"/>
    <w:rsid w:val="00D150BE"/>
    <w:rsid w:val="00D23DEA"/>
    <w:rsid w:val="00D24226"/>
    <w:rsid w:val="00D26AF1"/>
    <w:rsid w:val="00D278E7"/>
    <w:rsid w:val="00D3333F"/>
    <w:rsid w:val="00D352E9"/>
    <w:rsid w:val="00D45329"/>
    <w:rsid w:val="00D51DE3"/>
    <w:rsid w:val="00D541B3"/>
    <w:rsid w:val="00D54297"/>
    <w:rsid w:val="00D74D16"/>
    <w:rsid w:val="00D74E67"/>
    <w:rsid w:val="00D81D43"/>
    <w:rsid w:val="00D83D9C"/>
    <w:rsid w:val="00D87068"/>
    <w:rsid w:val="00D901AA"/>
    <w:rsid w:val="00D922F9"/>
    <w:rsid w:val="00D95110"/>
    <w:rsid w:val="00D95682"/>
    <w:rsid w:val="00DA1A39"/>
    <w:rsid w:val="00DA47A4"/>
    <w:rsid w:val="00DA4A70"/>
    <w:rsid w:val="00DA6BC1"/>
    <w:rsid w:val="00DB6161"/>
    <w:rsid w:val="00DB7606"/>
    <w:rsid w:val="00DC0F5F"/>
    <w:rsid w:val="00DC389E"/>
    <w:rsid w:val="00DC5525"/>
    <w:rsid w:val="00DC5C0D"/>
    <w:rsid w:val="00DE04BB"/>
    <w:rsid w:val="00DE13AA"/>
    <w:rsid w:val="00DE6EA9"/>
    <w:rsid w:val="00DF5063"/>
    <w:rsid w:val="00DF62F7"/>
    <w:rsid w:val="00DF68B7"/>
    <w:rsid w:val="00E02BA3"/>
    <w:rsid w:val="00E048B5"/>
    <w:rsid w:val="00E11593"/>
    <w:rsid w:val="00E1205A"/>
    <w:rsid w:val="00E17C49"/>
    <w:rsid w:val="00E256D3"/>
    <w:rsid w:val="00E25F3F"/>
    <w:rsid w:val="00E26033"/>
    <w:rsid w:val="00E35736"/>
    <w:rsid w:val="00E36DFB"/>
    <w:rsid w:val="00E5044E"/>
    <w:rsid w:val="00E52B75"/>
    <w:rsid w:val="00E656A1"/>
    <w:rsid w:val="00E71276"/>
    <w:rsid w:val="00E713FD"/>
    <w:rsid w:val="00E72511"/>
    <w:rsid w:val="00E73AC0"/>
    <w:rsid w:val="00E8556E"/>
    <w:rsid w:val="00E857BF"/>
    <w:rsid w:val="00E87C60"/>
    <w:rsid w:val="00E91355"/>
    <w:rsid w:val="00EB1A11"/>
    <w:rsid w:val="00EC090E"/>
    <w:rsid w:val="00EC1A45"/>
    <w:rsid w:val="00EC285A"/>
    <w:rsid w:val="00ED0844"/>
    <w:rsid w:val="00ED2F1E"/>
    <w:rsid w:val="00EE0919"/>
    <w:rsid w:val="00EE6B2F"/>
    <w:rsid w:val="00EE7726"/>
    <w:rsid w:val="00EE7DC9"/>
    <w:rsid w:val="00EF01D2"/>
    <w:rsid w:val="00EF0FE8"/>
    <w:rsid w:val="00EF1059"/>
    <w:rsid w:val="00EF2764"/>
    <w:rsid w:val="00EF3605"/>
    <w:rsid w:val="00EF629D"/>
    <w:rsid w:val="00EF78E1"/>
    <w:rsid w:val="00F10CF6"/>
    <w:rsid w:val="00F1548B"/>
    <w:rsid w:val="00F173C3"/>
    <w:rsid w:val="00F241E7"/>
    <w:rsid w:val="00F24BE3"/>
    <w:rsid w:val="00F26C19"/>
    <w:rsid w:val="00F334A0"/>
    <w:rsid w:val="00F35AFB"/>
    <w:rsid w:val="00F425F3"/>
    <w:rsid w:val="00F46806"/>
    <w:rsid w:val="00F564A1"/>
    <w:rsid w:val="00F616A7"/>
    <w:rsid w:val="00F67A89"/>
    <w:rsid w:val="00F73EF1"/>
    <w:rsid w:val="00F92C34"/>
    <w:rsid w:val="00F94423"/>
    <w:rsid w:val="00F97218"/>
    <w:rsid w:val="00FA20A9"/>
    <w:rsid w:val="00FA62D5"/>
    <w:rsid w:val="00FA74CA"/>
    <w:rsid w:val="00FB1FF5"/>
    <w:rsid w:val="00FB2273"/>
    <w:rsid w:val="00FB7062"/>
    <w:rsid w:val="00FC6A38"/>
    <w:rsid w:val="00FD51D2"/>
    <w:rsid w:val="00FD5255"/>
    <w:rsid w:val="00FE734E"/>
    <w:rsid w:val="00FF08FF"/>
    <w:rsid w:val="00FF28D8"/>
    <w:rsid w:val="00FF2FBE"/>
    <w:rsid w:val="00FF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E702A"/>
  <w15:chartTrackingRefBased/>
  <w15:docId w15:val="{B7F73B78-930C-4FAB-A65D-1CCD3B518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A08"/>
    <w:rPr>
      <w:rFonts w:ascii="Times New Roman" w:eastAsia="Times New Roman" w:hAnsi="Times New Roman" w:cs="Times New Roman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D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3D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13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136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5A6136"/>
    <w:pPr>
      <w:spacing w:before="100" w:beforeAutospacing="1" w:after="100" w:afterAutospacing="1"/>
    </w:pPr>
  </w:style>
  <w:style w:type="paragraph" w:styleId="Footer">
    <w:name w:val="footer"/>
    <w:basedOn w:val="Normal"/>
    <w:link w:val="FooterChar"/>
    <w:uiPriority w:val="99"/>
    <w:unhideWhenUsed/>
    <w:rsid w:val="00563D6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3D67"/>
    <w:rPr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563D67"/>
  </w:style>
  <w:style w:type="paragraph" w:styleId="Header">
    <w:name w:val="header"/>
    <w:basedOn w:val="Normal"/>
    <w:link w:val="HeaderChar"/>
    <w:uiPriority w:val="99"/>
    <w:unhideWhenUsed/>
    <w:rsid w:val="00563D67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3D67"/>
    <w:rPr>
      <w:sz w:val="22"/>
      <w:szCs w:val="22"/>
    </w:rPr>
  </w:style>
  <w:style w:type="paragraph" w:styleId="NoSpacing">
    <w:name w:val="No Spacing"/>
    <w:uiPriority w:val="1"/>
    <w:qFormat/>
    <w:rsid w:val="00563D67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63D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3D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F776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F776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F7761"/>
    <w:pPr>
      <w:spacing w:before="120"/>
    </w:pPr>
    <w:rPr>
      <w:rFonts w:cstheme="minorHAnsi"/>
      <w:b/>
      <w:bCs/>
      <w:i/>
      <w:iCs/>
    </w:rPr>
  </w:style>
  <w:style w:type="paragraph" w:customStyle="1" w:styleId="a0">
    <w:name w:val="Реферат_АФК_текст"/>
    <w:basedOn w:val="Normal"/>
    <w:next w:val="Normal"/>
    <w:qFormat/>
    <w:rsid w:val="006F7761"/>
    <w:pPr>
      <w:spacing w:line="360" w:lineRule="auto"/>
      <w:ind w:firstLine="709"/>
      <w:jc w:val="both"/>
    </w:pPr>
    <w:rPr>
      <w:color w:val="000000" w:themeColor="text1"/>
      <w:sz w:val="28"/>
    </w:rPr>
  </w:style>
  <w:style w:type="paragraph" w:customStyle="1" w:styleId="a">
    <w:name w:val="Реферат_АФК_Заголовок"/>
    <w:basedOn w:val="Heading1"/>
    <w:qFormat/>
    <w:rsid w:val="0082084F"/>
    <w:pPr>
      <w:numPr>
        <w:numId w:val="1"/>
      </w:numPr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D51DE3"/>
    <w:pPr>
      <w:ind w:left="720"/>
      <w:contextualSpacing/>
    </w:pPr>
  </w:style>
  <w:style w:type="table" w:styleId="TableGrid">
    <w:name w:val="Table Grid"/>
    <w:basedOn w:val="TableNormal"/>
    <w:uiPriority w:val="39"/>
    <w:rsid w:val="00C171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6D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6D4D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870B81"/>
    <w:pPr>
      <w:numPr>
        <w:numId w:val="31"/>
      </w:numPr>
    </w:pPr>
  </w:style>
  <w:style w:type="character" w:customStyle="1" w:styleId="apple-converted-space">
    <w:name w:val="apple-converted-space"/>
    <w:basedOn w:val="DefaultParagraphFont"/>
    <w:rsid w:val="002B4F1E"/>
  </w:style>
  <w:style w:type="paragraph" w:styleId="BodyText">
    <w:name w:val="Body Text"/>
    <w:basedOn w:val="Normal"/>
    <w:link w:val="BodyTextChar"/>
    <w:uiPriority w:val="1"/>
    <w:unhideWhenUsed/>
    <w:qFormat/>
    <w:rsid w:val="002B4F1E"/>
    <w:pPr>
      <w:spacing w:before="100" w:beforeAutospacing="1" w:after="100" w:afterAutospacing="1"/>
    </w:pPr>
  </w:style>
  <w:style w:type="character" w:customStyle="1" w:styleId="BodyTextChar">
    <w:name w:val="Body Text Char"/>
    <w:basedOn w:val="DefaultParagraphFont"/>
    <w:link w:val="BodyText"/>
    <w:uiPriority w:val="1"/>
    <w:rsid w:val="002B4F1E"/>
    <w:rPr>
      <w:rFonts w:ascii="Times New Roman" w:eastAsia="Times New Roman" w:hAnsi="Times New Roman" w:cs="Times New Roman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A87F1E"/>
    <w:pPr>
      <w:spacing w:after="200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7F1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87F1E"/>
    <w:rPr>
      <w:rFonts w:eastAsiaTheme="minorEastAsia"/>
      <w:color w:val="5A5A5A" w:themeColor="text1" w:themeTint="A5"/>
      <w:spacing w:val="15"/>
      <w:sz w:val="22"/>
      <w:szCs w:val="22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6E61ED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1E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SubtleEmphasis">
    <w:name w:val="Subtle Emphasis"/>
    <w:basedOn w:val="DefaultParagraphFont"/>
    <w:uiPriority w:val="19"/>
    <w:qFormat/>
    <w:rsid w:val="00A87F1E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A87F1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87F1E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A87F1E"/>
    <w:rPr>
      <w:b/>
      <w:bCs/>
    </w:rPr>
  </w:style>
  <w:style w:type="character" w:styleId="BookTitle">
    <w:name w:val="Book Title"/>
    <w:basedOn w:val="DefaultParagraphFont"/>
    <w:uiPriority w:val="33"/>
    <w:qFormat/>
    <w:rsid w:val="00A87F1E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A87F1E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7F1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7F1E"/>
    <w:rPr>
      <w:rFonts w:ascii="Times New Roman" w:eastAsia="Times New Roman" w:hAnsi="Times New Roman" w:cs="Times New Roman"/>
      <w:i/>
      <w:iCs/>
      <w:color w:val="4472C4" w:themeColor="accen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9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8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3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6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6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1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3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74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9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3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0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5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9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6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8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20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0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5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53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4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42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3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84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9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1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1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1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6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0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1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2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6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78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3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5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9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3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ubok\Downloads\Shablon_otchet_o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CABEC-C981-46E0-BDD3-B5E115E54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Shablon_otchet_oe.dotx</Template>
  <TotalTime>62</TotalTime>
  <Pages>6</Pages>
  <Words>518</Words>
  <Characters>2955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Dubov</dc:creator>
  <cp:keywords/>
  <dc:description/>
  <cp:lastModifiedBy>Andrew Dubov</cp:lastModifiedBy>
  <cp:revision>5</cp:revision>
  <cp:lastPrinted>2021-10-11T21:51:00Z</cp:lastPrinted>
  <dcterms:created xsi:type="dcterms:W3CDTF">2022-09-27T17:28:00Z</dcterms:created>
  <dcterms:modified xsi:type="dcterms:W3CDTF">2022-12-21T11:18:00Z</dcterms:modified>
</cp:coreProperties>
</file>